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253AC" w14:textId="05096B9B" w:rsidR="00E75431" w:rsidRDefault="00CD1FDF" w:rsidP="00E75431">
      <w:bookmarkStart w:id="0" w:name="_Ref474990207"/>
      <w:r>
        <w:rPr>
          <w:noProof/>
          <w:lang w:val="en-GB" w:eastAsia="en-GB"/>
        </w:rPr>
        <w:drawing>
          <wp:anchor distT="0" distB="0" distL="114300" distR="114300" simplePos="0" relativeHeight="251660800" behindDoc="0" locked="0" layoutInCell="1" allowOverlap="1" wp14:anchorId="7A54A049" wp14:editId="35BADE40">
            <wp:simplePos x="0" y="0"/>
            <wp:positionH relativeFrom="column">
              <wp:posOffset>-626745</wp:posOffset>
            </wp:positionH>
            <wp:positionV relativeFrom="paragraph">
              <wp:posOffset>-190500</wp:posOffset>
            </wp:positionV>
            <wp:extent cx="1906270" cy="465455"/>
            <wp:effectExtent l="0" t="0" r="0" b="0"/>
            <wp:wrapNone/>
            <wp:docPr id="3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27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47F9">
        <w:rPr>
          <w:noProof/>
          <w:lang w:val="en-GB" w:eastAsia="en-GB"/>
        </w:rPr>
        <w:drawing>
          <wp:anchor distT="0" distB="0" distL="114300" distR="114300" simplePos="0" relativeHeight="251667968" behindDoc="0" locked="0" layoutInCell="0" allowOverlap="1" wp14:anchorId="0D32AE5C" wp14:editId="6C961205">
            <wp:simplePos x="0" y="0"/>
            <wp:positionH relativeFrom="column">
              <wp:posOffset>2102485</wp:posOffset>
            </wp:positionH>
            <wp:positionV relativeFrom="page">
              <wp:posOffset>690245</wp:posOffset>
            </wp:positionV>
            <wp:extent cx="1606550" cy="503555"/>
            <wp:effectExtent l="0" t="0" r="0" b="0"/>
            <wp:wrapNone/>
            <wp:docPr id="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55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543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620A58E" wp14:editId="0D7C37F8">
                <wp:simplePos x="0" y="0"/>
                <wp:positionH relativeFrom="column">
                  <wp:posOffset>4410710</wp:posOffset>
                </wp:positionH>
                <wp:positionV relativeFrom="paragraph">
                  <wp:posOffset>-212090</wp:posOffset>
                </wp:positionV>
                <wp:extent cx="1437005" cy="743585"/>
                <wp:effectExtent l="0" t="0" r="0" b="0"/>
                <wp:wrapNone/>
                <wp:docPr id="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7005" cy="743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4BD512" w14:textId="77777777" w:rsidR="00E75431" w:rsidRPr="000E452F" w:rsidRDefault="00E75431" w:rsidP="00E75431">
                            <w:pPr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  <w:r w:rsidRPr="000E452F">
                              <w:rPr>
                                <w:rFonts w:ascii="Tahoma" w:hAnsi="Tahoma" w:cs="Tahoma"/>
                              </w:rPr>
                              <w:t>Logo</w:t>
                            </w:r>
                            <w:r>
                              <w:rPr>
                                <w:rFonts w:ascii="Tahoma" w:hAnsi="Tahoma" w:cs="Tahoma"/>
                              </w:rPr>
                              <w:t>(s)</w:t>
                            </w:r>
                            <w:r w:rsidRPr="000E452F">
                              <w:rPr>
                                <w:rFonts w:ascii="Tahoma" w:hAnsi="Tahoma" w:cs="Tahoma"/>
                              </w:rPr>
                              <w:t xml:space="preserve"> organisme</w:t>
                            </w:r>
                            <w:r>
                              <w:rPr>
                                <w:rFonts w:ascii="Tahoma" w:hAnsi="Tahoma" w:cs="Tahoma"/>
                              </w:rPr>
                              <w:t>(s)</w:t>
                            </w:r>
                            <w:r w:rsidRPr="000E452F">
                              <w:rPr>
                                <w:rFonts w:ascii="Tahoma" w:hAnsi="Tahoma" w:cs="Tahoma"/>
                              </w:rPr>
                              <w:t xml:space="preserve"> d’accueil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20A58E" id="Rectangle 6" o:spid="_x0000_s1026" style="position:absolute;left:0;text-align:left;margin-left:347.3pt;margin-top:-16.7pt;width:113.15pt;height:58.5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" stroked="f">
                <v:textbox>
                  <w:txbxContent>
                    <w:p w14:paraId="154BD512" w14:textId="77777777" w:rsidR="00E75431" w:rsidRPr="000E452F" w:rsidRDefault="00E75431" w:rsidP="00E75431">
                      <w:pPr>
                        <w:jc w:val="center"/>
                        <w:rPr>
                          <w:rFonts w:ascii="Tahoma" w:hAnsi="Tahoma" w:cs="Tahoma"/>
                        </w:rPr>
                      </w:pPr>
                      <w:r w:rsidRPr="000E452F">
                        <w:rPr>
                          <w:rFonts w:ascii="Tahoma" w:hAnsi="Tahoma" w:cs="Tahoma"/>
                        </w:rPr>
                        <w:t>Logo</w:t>
                      </w:r>
                      <w:r>
                        <w:rPr>
                          <w:rFonts w:ascii="Tahoma" w:hAnsi="Tahoma" w:cs="Tahoma"/>
                        </w:rPr>
                        <w:t>(s)</w:t>
                      </w:r>
                      <w:r w:rsidRPr="000E452F">
                        <w:rPr>
                          <w:rFonts w:ascii="Tahoma" w:hAnsi="Tahoma" w:cs="Tahoma"/>
                        </w:rPr>
                        <w:t xml:space="preserve"> organisme</w:t>
                      </w:r>
                      <w:r>
                        <w:rPr>
                          <w:rFonts w:ascii="Tahoma" w:hAnsi="Tahoma" w:cs="Tahoma"/>
                        </w:rPr>
                        <w:t>(s)</w:t>
                      </w:r>
                      <w:r w:rsidRPr="000E452F">
                        <w:rPr>
                          <w:rFonts w:ascii="Tahoma" w:hAnsi="Tahoma" w:cs="Tahoma"/>
                        </w:rPr>
                        <w:t xml:space="preserve"> d’accueil</w:t>
                      </w:r>
                    </w:p>
                  </w:txbxContent>
                </v:textbox>
              </v:rect>
            </w:pict>
          </mc:Fallback>
        </mc:AlternateContent>
      </w:r>
    </w:p>
    <w:p w14:paraId="5050AF45" w14:textId="77777777" w:rsidR="00E75431" w:rsidRDefault="00E75431" w:rsidP="00E75431"/>
    <w:p w14:paraId="4260D657" w14:textId="77777777" w:rsidR="00E75431" w:rsidRPr="00AC2224" w:rsidRDefault="00925EC9" w:rsidP="00E75431">
      <w:pPr>
        <w:pStyle w:val="Titredemmoire"/>
        <w:rPr>
          <w:b/>
          <w:bCs/>
          <w:lang w:val="en-GB"/>
        </w:rPr>
      </w:pPr>
      <w:r w:rsidRPr="00AC2224">
        <w:rPr>
          <w:b/>
          <w:bCs/>
          <w:lang w:val="en-GB"/>
        </w:rPr>
        <w:t>Master’s thesis</w:t>
      </w:r>
    </w:p>
    <w:p w14:paraId="180B8D24" w14:textId="77777777" w:rsidR="00E75431" w:rsidRPr="00AC2224" w:rsidRDefault="00E75431" w:rsidP="00E75431">
      <w:pPr>
        <w:rPr>
          <w:lang w:val="en-GB"/>
        </w:rPr>
      </w:pPr>
    </w:p>
    <w:p w14:paraId="0E326723" w14:textId="77777777" w:rsidR="00E75431" w:rsidRPr="00AC2224" w:rsidRDefault="00925EC9" w:rsidP="00E75431">
      <w:pPr>
        <w:pStyle w:val="Pagedegarde"/>
        <w:rPr>
          <w:lang w:val="en-GB"/>
        </w:rPr>
      </w:pPr>
      <w:r w:rsidRPr="00AC2224">
        <w:rPr>
          <w:lang w:val="en-GB"/>
        </w:rPr>
        <w:t>Presented by</w:t>
      </w:r>
    </w:p>
    <w:p w14:paraId="3EAB6103" w14:textId="77777777" w:rsidR="00E75431" w:rsidRPr="00C820F4" w:rsidRDefault="00E75431" w:rsidP="00E75431">
      <w:pPr>
        <w:pStyle w:val="Pagedegarde"/>
        <w:rPr>
          <w:lang w:val="en-GB"/>
        </w:rPr>
      </w:pPr>
      <w:r w:rsidRPr="00C820F4">
        <w:rPr>
          <w:lang w:val="en-GB"/>
        </w:rPr>
        <w:t xml:space="preserve">(COMPLETER par </w:t>
      </w:r>
      <w:proofErr w:type="spellStart"/>
      <w:r w:rsidRPr="00C820F4">
        <w:rPr>
          <w:lang w:val="en-GB"/>
        </w:rPr>
        <w:t>Prénom</w:t>
      </w:r>
      <w:proofErr w:type="spellEnd"/>
      <w:r w:rsidRPr="00C820F4">
        <w:rPr>
          <w:lang w:val="en-GB"/>
        </w:rPr>
        <w:t xml:space="preserve"> NOM)</w:t>
      </w:r>
    </w:p>
    <w:p w14:paraId="4FB58BE0" w14:textId="77777777" w:rsidR="00E75431" w:rsidRPr="00C820F4" w:rsidRDefault="00E75431" w:rsidP="00E75431">
      <w:pPr>
        <w:pStyle w:val="Pagedegarde"/>
        <w:rPr>
          <w:lang w:val="en-GB"/>
        </w:rPr>
      </w:pPr>
    </w:p>
    <w:p w14:paraId="02C3FDC6" w14:textId="77777777" w:rsidR="00925EC9" w:rsidRDefault="00D6092F" w:rsidP="00925EC9">
      <w:pPr>
        <w:pStyle w:val="Pagedegarde"/>
        <w:spacing w:after="120"/>
        <w:rPr>
          <w:lang w:val="en-GB"/>
        </w:rPr>
      </w:pPr>
      <w:r>
        <w:rPr>
          <w:lang w:val="en-GB"/>
        </w:rPr>
        <w:t>i</w:t>
      </w:r>
      <w:r w:rsidR="00925EC9" w:rsidRPr="00925EC9">
        <w:rPr>
          <w:lang w:val="en-GB"/>
        </w:rPr>
        <w:t>n partial fulfilme</w:t>
      </w:r>
      <w:r w:rsidR="00925EC9">
        <w:rPr>
          <w:lang w:val="en-GB"/>
        </w:rPr>
        <w:t>nt of the requirements</w:t>
      </w:r>
    </w:p>
    <w:p w14:paraId="33EB4FE6" w14:textId="77777777" w:rsidR="00925EC9" w:rsidRDefault="00925EC9" w:rsidP="00925EC9">
      <w:pPr>
        <w:pStyle w:val="Pagedegarde"/>
        <w:spacing w:after="120"/>
        <w:rPr>
          <w:lang w:val="en-GB"/>
        </w:rPr>
      </w:pPr>
      <w:r>
        <w:rPr>
          <w:lang w:val="en-GB"/>
        </w:rPr>
        <w:t xml:space="preserve">for the </w:t>
      </w:r>
      <w:r w:rsidR="00DA4FA3" w:rsidRPr="00DA4FA3">
        <w:rPr>
          <w:lang w:val="en-GB"/>
        </w:rPr>
        <w:t>Degree of Master of Science (MSc)</w:t>
      </w:r>
    </w:p>
    <w:p w14:paraId="65650285" w14:textId="77777777" w:rsidR="00E75431" w:rsidRPr="00925EC9" w:rsidRDefault="00925EC9" w:rsidP="00925EC9">
      <w:pPr>
        <w:pStyle w:val="Pagedegarde"/>
        <w:spacing w:after="120"/>
        <w:rPr>
          <w:lang w:val="en-GB"/>
        </w:rPr>
      </w:pPr>
      <w:r w:rsidRPr="00925EC9">
        <w:rPr>
          <w:lang w:val="en-GB"/>
        </w:rPr>
        <w:t xml:space="preserve">in Biodiversity, Ecology </w:t>
      </w:r>
      <w:r w:rsidR="00D5650A">
        <w:rPr>
          <w:lang w:val="en-GB"/>
        </w:rPr>
        <w:t>&amp;</w:t>
      </w:r>
      <w:r w:rsidRPr="00925EC9">
        <w:rPr>
          <w:lang w:val="en-GB"/>
        </w:rPr>
        <w:t xml:space="preserve"> Evolution</w:t>
      </w:r>
    </w:p>
    <w:p w14:paraId="6F1EA299" w14:textId="77777777" w:rsidR="00E75431" w:rsidRPr="00925EC9" w:rsidRDefault="00D5650A" w:rsidP="00E75431">
      <w:pPr>
        <w:pStyle w:val="Pagedegarde"/>
        <w:rPr>
          <w:lang w:val="en-GB"/>
        </w:rPr>
      </w:pPr>
      <w:r>
        <w:rPr>
          <w:sz w:val="24"/>
          <w:szCs w:val="24"/>
          <w:lang w:val="en-GB"/>
        </w:rPr>
        <w:t>Track</w:t>
      </w:r>
      <w:r w:rsidR="00925EC9" w:rsidRPr="00925EC9">
        <w:rPr>
          <w:sz w:val="24"/>
          <w:szCs w:val="24"/>
          <w:lang w:val="en-GB"/>
        </w:rPr>
        <w:t>: Plant biodiversity and the management of tropical ecosystems (BIOGET)</w:t>
      </w:r>
    </w:p>
    <w:p w14:paraId="0550B235" w14:textId="77777777" w:rsidR="00E75431" w:rsidRPr="00925EC9" w:rsidRDefault="00E75431" w:rsidP="00E75431">
      <w:pPr>
        <w:pStyle w:val="Pagedegarde"/>
        <w:rPr>
          <w:lang w:val="en-GB"/>
        </w:rPr>
      </w:pPr>
    </w:p>
    <w:p w14:paraId="03D16104" w14:textId="77777777" w:rsidR="00E75431" w:rsidRPr="00FB4B9D" w:rsidRDefault="00925EC9" w:rsidP="00E75431">
      <w:pPr>
        <w:pStyle w:val="Pagedegarde"/>
        <w:rPr>
          <w:lang w:val="en-US"/>
        </w:rPr>
      </w:pPr>
      <w:r w:rsidRPr="00FB4B9D">
        <w:rPr>
          <w:lang w:val="en-US"/>
        </w:rPr>
        <w:t>Title</w:t>
      </w:r>
      <w:r w:rsidR="00E75431" w:rsidRPr="00FB4B9D">
        <w:rPr>
          <w:lang w:val="en-US"/>
        </w:rPr>
        <w:t>:</w:t>
      </w:r>
    </w:p>
    <w:p w14:paraId="12838E0E" w14:textId="77777777" w:rsidR="00E75431" w:rsidRPr="00FB4B9D" w:rsidRDefault="00E75431" w:rsidP="00E75431">
      <w:pPr>
        <w:pStyle w:val="Pagedegarde"/>
        <w:rPr>
          <w:b/>
          <w:bCs/>
          <w:sz w:val="32"/>
          <w:szCs w:val="32"/>
          <w:lang w:val="en-US"/>
        </w:rPr>
      </w:pPr>
      <w:r w:rsidRPr="00FB4B9D">
        <w:rPr>
          <w:b/>
          <w:bCs/>
          <w:sz w:val="32"/>
          <w:szCs w:val="32"/>
          <w:lang w:val="en-US"/>
        </w:rPr>
        <w:t>(COMPLETER)</w:t>
      </w:r>
    </w:p>
    <w:p w14:paraId="5BED5A05" w14:textId="77777777" w:rsidR="00F3570C" w:rsidRPr="00FB4B9D" w:rsidRDefault="009829FC" w:rsidP="00E75431">
      <w:pPr>
        <w:pStyle w:val="Pagedegarde"/>
        <w:rPr>
          <w:bCs/>
          <w:sz w:val="24"/>
          <w:szCs w:val="24"/>
          <w:lang w:val="en-US"/>
        </w:rPr>
      </w:pPr>
      <w:r w:rsidRPr="00FB4B9D">
        <w:rPr>
          <w:bCs/>
          <w:sz w:val="24"/>
          <w:szCs w:val="24"/>
          <w:lang w:val="en-US"/>
        </w:rPr>
        <w:t>Supervisor</w:t>
      </w:r>
      <w:r w:rsidR="00F3570C" w:rsidRPr="00FB4B9D">
        <w:rPr>
          <w:bCs/>
          <w:sz w:val="24"/>
          <w:szCs w:val="24"/>
          <w:lang w:val="en-US"/>
        </w:rPr>
        <w:t>:</w:t>
      </w:r>
      <w:r w:rsidR="00F3570C" w:rsidRPr="00FB4B9D">
        <w:rPr>
          <w:sz w:val="24"/>
          <w:szCs w:val="24"/>
          <w:lang w:val="en-US"/>
        </w:rPr>
        <w:t xml:space="preserve"> </w:t>
      </w:r>
      <w:commentRangeStart w:id="1"/>
      <w:proofErr w:type="spellStart"/>
      <w:r w:rsidR="00F3570C" w:rsidRPr="00FB4B9D">
        <w:rPr>
          <w:bCs/>
          <w:sz w:val="24"/>
          <w:szCs w:val="24"/>
          <w:lang w:val="en-US"/>
        </w:rPr>
        <w:t>Titre</w:t>
      </w:r>
      <w:proofErr w:type="spellEnd"/>
      <w:r w:rsidR="00F3570C" w:rsidRPr="00FB4B9D">
        <w:rPr>
          <w:bCs/>
          <w:sz w:val="24"/>
          <w:szCs w:val="24"/>
          <w:lang w:val="en-US"/>
        </w:rPr>
        <w:t xml:space="preserve"> </w:t>
      </w:r>
      <w:commentRangeEnd w:id="1"/>
      <w:r w:rsidR="00F3570C" w:rsidRPr="00F3570C">
        <w:rPr>
          <w:rStyle w:val="Marquedecommentaire"/>
          <w:rFonts w:ascii="Garamond" w:hAnsi="Garamond"/>
          <w:sz w:val="24"/>
          <w:szCs w:val="24"/>
        </w:rPr>
        <w:commentReference w:id="1"/>
      </w:r>
      <w:proofErr w:type="spellStart"/>
      <w:r w:rsidR="00F3570C" w:rsidRPr="00FB4B9D">
        <w:rPr>
          <w:bCs/>
          <w:sz w:val="24"/>
          <w:szCs w:val="24"/>
          <w:lang w:val="en-US"/>
        </w:rPr>
        <w:t>Prénom</w:t>
      </w:r>
      <w:proofErr w:type="spellEnd"/>
      <w:r w:rsidR="00F3570C" w:rsidRPr="00FB4B9D">
        <w:rPr>
          <w:bCs/>
          <w:sz w:val="24"/>
          <w:szCs w:val="24"/>
          <w:lang w:val="en-US"/>
        </w:rPr>
        <w:t xml:space="preserve"> NOM</w:t>
      </w:r>
    </w:p>
    <w:p w14:paraId="3BA34EBA" w14:textId="77777777" w:rsidR="00E75431" w:rsidRPr="00FB4B9D" w:rsidRDefault="00E75431" w:rsidP="00E75431">
      <w:pPr>
        <w:pStyle w:val="Pagedegarde"/>
        <w:rPr>
          <w:lang w:val="en-US"/>
        </w:rPr>
      </w:pPr>
    </w:p>
    <w:p w14:paraId="03101868" w14:textId="25C4E9A8" w:rsidR="00E75431" w:rsidRPr="00925EC9" w:rsidRDefault="00925EC9" w:rsidP="00E75431">
      <w:pPr>
        <w:pStyle w:val="Pagedegarde"/>
        <w:rPr>
          <w:lang w:val="en-GB"/>
        </w:rPr>
      </w:pPr>
      <w:r w:rsidRPr="00925EC9">
        <w:rPr>
          <w:lang w:val="en-GB"/>
        </w:rPr>
        <w:t xml:space="preserve">Publicly defended on </w:t>
      </w:r>
      <w:r w:rsidR="00FF137E" w:rsidRPr="00925EC9">
        <w:rPr>
          <w:lang w:val="en-GB"/>
        </w:rPr>
        <w:t xml:space="preserve">XX </w:t>
      </w:r>
      <w:proofErr w:type="spellStart"/>
      <w:r w:rsidR="00FF137E" w:rsidRPr="00925EC9">
        <w:rPr>
          <w:lang w:val="en-GB"/>
        </w:rPr>
        <w:t>xxxx</w:t>
      </w:r>
      <w:proofErr w:type="spellEnd"/>
      <w:r w:rsidR="00FF137E" w:rsidRPr="00925EC9">
        <w:rPr>
          <w:lang w:val="en-GB"/>
        </w:rPr>
        <w:t xml:space="preserve"> 20</w:t>
      </w:r>
      <w:r w:rsidR="00FB4B9D">
        <w:rPr>
          <w:lang w:val="en-GB"/>
        </w:rPr>
        <w:t>2</w:t>
      </w:r>
      <w:r w:rsidR="00CD1FDF">
        <w:rPr>
          <w:lang w:val="en-GB"/>
        </w:rPr>
        <w:t>x</w:t>
      </w:r>
    </w:p>
    <w:p w14:paraId="1B84F14D" w14:textId="77777777" w:rsidR="00E75431" w:rsidRPr="00925EC9" w:rsidRDefault="00925EC9" w:rsidP="00E75431">
      <w:pPr>
        <w:pStyle w:val="Pagedegarde"/>
        <w:rPr>
          <w:lang w:val="en-GB"/>
        </w:rPr>
      </w:pPr>
      <w:r w:rsidRPr="00925EC9">
        <w:rPr>
          <w:lang w:val="en-GB"/>
        </w:rPr>
        <w:t>in</w:t>
      </w:r>
      <w:r w:rsidR="00E75431" w:rsidRPr="00925EC9">
        <w:rPr>
          <w:lang w:val="en-GB"/>
        </w:rPr>
        <w:t xml:space="preserve"> Montpellier</w:t>
      </w:r>
    </w:p>
    <w:p w14:paraId="5629CE32" w14:textId="77777777" w:rsidR="00E75431" w:rsidRPr="00925EC9" w:rsidRDefault="00E75431" w:rsidP="00E75431">
      <w:pPr>
        <w:rPr>
          <w:lang w:val="en-GB"/>
        </w:rPr>
      </w:pPr>
    </w:p>
    <w:p w14:paraId="1CD83FFD" w14:textId="77777777" w:rsidR="00E75431" w:rsidRPr="00925EC9" w:rsidRDefault="00925EC9" w:rsidP="00E75431">
      <w:pPr>
        <w:pStyle w:val="Pagedegarde"/>
        <w:rPr>
          <w:lang w:val="en-GB"/>
        </w:rPr>
      </w:pPr>
      <w:r>
        <w:rPr>
          <w:lang w:val="en-GB"/>
        </w:rPr>
        <w:t xml:space="preserve">in front of the </w:t>
      </w:r>
      <w:r w:rsidR="00D5650A">
        <w:rPr>
          <w:lang w:val="en-GB"/>
        </w:rPr>
        <w:t xml:space="preserve">following </w:t>
      </w:r>
      <w:r>
        <w:rPr>
          <w:lang w:val="en-GB"/>
        </w:rPr>
        <w:t>jury</w:t>
      </w:r>
      <w:r w:rsidR="00E75431" w:rsidRPr="00925EC9">
        <w:rPr>
          <w:lang w:val="en-GB"/>
        </w:rPr>
        <w:t>:</w:t>
      </w:r>
    </w:p>
    <w:p w14:paraId="2F1B8F00" w14:textId="77777777" w:rsidR="00E75431" w:rsidRPr="00925EC9" w:rsidRDefault="00E75431" w:rsidP="00E75431">
      <w:pPr>
        <w:rPr>
          <w:lang w:val="en-GB"/>
        </w:rPr>
      </w:pPr>
    </w:p>
    <w:tbl>
      <w:tblPr>
        <w:tblW w:w="7908" w:type="dxa"/>
        <w:jc w:val="center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3260"/>
        <w:gridCol w:w="567"/>
        <w:gridCol w:w="4081"/>
      </w:tblGrid>
      <w:tr w:rsidR="00E75431" w:rsidRPr="00AC2224" w14:paraId="38D4017A" w14:textId="77777777" w:rsidTr="00FF137E">
        <w:trPr>
          <w:cantSplit/>
          <w:jc w:val="center"/>
        </w:trPr>
        <w:tc>
          <w:tcPr>
            <w:tcW w:w="3260" w:type="dxa"/>
          </w:tcPr>
          <w:p w14:paraId="4F49AE6B" w14:textId="77777777" w:rsidR="00E75431" w:rsidRPr="00AC2224" w:rsidRDefault="00E75431" w:rsidP="005F548B">
            <w:pPr>
              <w:pStyle w:val="Pagedegarde"/>
              <w:jc w:val="left"/>
              <w:rPr>
                <w:sz w:val="24"/>
                <w:szCs w:val="24"/>
                <w:lang w:val="en-GB"/>
              </w:rPr>
            </w:pPr>
            <w:commentRangeStart w:id="2"/>
            <w:r w:rsidRPr="00AC2224">
              <w:rPr>
                <w:sz w:val="24"/>
                <w:szCs w:val="24"/>
                <w:lang w:val="en-GB"/>
              </w:rPr>
              <w:t xml:space="preserve">Titre </w:t>
            </w:r>
            <w:commentRangeEnd w:id="2"/>
            <w:r w:rsidR="00882527" w:rsidRPr="00AC2224">
              <w:rPr>
                <w:rStyle w:val="Marquedecommentaire"/>
                <w:rFonts w:ascii="Garamond" w:hAnsi="Garamond"/>
                <w:lang w:val="en-GB"/>
              </w:rPr>
              <w:commentReference w:id="2"/>
            </w:r>
            <w:commentRangeStart w:id="3"/>
            <w:proofErr w:type="spellStart"/>
            <w:r w:rsidRPr="00AC2224">
              <w:rPr>
                <w:sz w:val="24"/>
                <w:szCs w:val="24"/>
                <w:lang w:val="en-GB"/>
              </w:rPr>
              <w:t>Prénom</w:t>
            </w:r>
            <w:proofErr w:type="spellEnd"/>
            <w:r w:rsidRPr="00AC2224">
              <w:rPr>
                <w:sz w:val="24"/>
                <w:szCs w:val="24"/>
                <w:lang w:val="en-GB"/>
              </w:rPr>
              <w:t xml:space="preserve"> NOM</w:t>
            </w:r>
            <w:commentRangeEnd w:id="3"/>
            <w:r w:rsidR="00C820F4">
              <w:rPr>
                <w:rStyle w:val="Marquedecommentaire"/>
                <w:rFonts w:ascii="Garamond" w:hAnsi="Garamond"/>
              </w:rPr>
              <w:commentReference w:id="3"/>
            </w:r>
          </w:p>
        </w:tc>
        <w:tc>
          <w:tcPr>
            <w:tcW w:w="567" w:type="dxa"/>
          </w:tcPr>
          <w:p w14:paraId="58B51A48" w14:textId="77777777" w:rsidR="00E75431" w:rsidRPr="00AC2224" w:rsidRDefault="00E75431" w:rsidP="005F548B">
            <w:pPr>
              <w:pStyle w:val="Pagedegarde"/>
              <w:jc w:val="left"/>
              <w:rPr>
                <w:sz w:val="24"/>
                <w:szCs w:val="24"/>
                <w:lang w:val="en-GB"/>
              </w:rPr>
            </w:pPr>
          </w:p>
        </w:tc>
        <w:tc>
          <w:tcPr>
            <w:tcW w:w="4081" w:type="dxa"/>
          </w:tcPr>
          <w:p w14:paraId="36BE2D13" w14:textId="77777777" w:rsidR="00E75431" w:rsidRPr="00AC2224" w:rsidRDefault="00D5650A" w:rsidP="005F548B">
            <w:pPr>
              <w:pStyle w:val="Pagedegarde"/>
              <w:jc w:val="left"/>
              <w:rPr>
                <w:sz w:val="24"/>
                <w:szCs w:val="24"/>
                <w:lang w:val="en-GB"/>
              </w:rPr>
            </w:pPr>
            <w:r w:rsidRPr="00AC2224">
              <w:rPr>
                <w:sz w:val="24"/>
                <w:szCs w:val="24"/>
                <w:lang w:val="en-GB"/>
              </w:rPr>
              <w:t>Rapporteur</w:t>
            </w:r>
          </w:p>
        </w:tc>
      </w:tr>
      <w:tr w:rsidR="00E75431" w:rsidRPr="00AC2224" w14:paraId="70D81556" w14:textId="77777777" w:rsidTr="00FF137E">
        <w:trPr>
          <w:cantSplit/>
          <w:jc w:val="center"/>
        </w:trPr>
        <w:tc>
          <w:tcPr>
            <w:tcW w:w="3260" w:type="dxa"/>
          </w:tcPr>
          <w:p w14:paraId="38497B6A" w14:textId="77777777" w:rsidR="00E75431" w:rsidRPr="00AC2224" w:rsidRDefault="00E75431" w:rsidP="005F548B">
            <w:pPr>
              <w:pStyle w:val="Pagedegarde"/>
              <w:jc w:val="left"/>
              <w:rPr>
                <w:sz w:val="24"/>
                <w:szCs w:val="24"/>
                <w:lang w:val="en-GB"/>
              </w:rPr>
            </w:pPr>
            <w:r w:rsidRPr="00AC2224">
              <w:rPr>
                <w:sz w:val="24"/>
                <w:szCs w:val="24"/>
                <w:lang w:val="en-GB"/>
              </w:rPr>
              <w:t xml:space="preserve">Titre </w:t>
            </w:r>
            <w:proofErr w:type="spellStart"/>
            <w:r w:rsidRPr="00AC2224">
              <w:rPr>
                <w:sz w:val="24"/>
                <w:szCs w:val="24"/>
                <w:lang w:val="en-GB"/>
              </w:rPr>
              <w:t>Prénom</w:t>
            </w:r>
            <w:proofErr w:type="spellEnd"/>
            <w:r w:rsidRPr="00AC2224">
              <w:rPr>
                <w:sz w:val="24"/>
                <w:szCs w:val="24"/>
                <w:lang w:val="en-GB"/>
              </w:rPr>
              <w:t xml:space="preserve"> NOM</w:t>
            </w:r>
          </w:p>
        </w:tc>
        <w:tc>
          <w:tcPr>
            <w:tcW w:w="567" w:type="dxa"/>
          </w:tcPr>
          <w:p w14:paraId="76106008" w14:textId="77777777" w:rsidR="00E75431" w:rsidRPr="00AC2224" w:rsidRDefault="00E75431" w:rsidP="005F548B">
            <w:pPr>
              <w:pStyle w:val="Pagedegarde"/>
              <w:jc w:val="left"/>
              <w:rPr>
                <w:sz w:val="24"/>
                <w:szCs w:val="24"/>
                <w:lang w:val="en-GB"/>
              </w:rPr>
            </w:pPr>
          </w:p>
        </w:tc>
        <w:tc>
          <w:tcPr>
            <w:tcW w:w="4081" w:type="dxa"/>
          </w:tcPr>
          <w:p w14:paraId="6D40FA88" w14:textId="77777777" w:rsidR="00E75431" w:rsidRPr="00AC2224" w:rsidRDefault="00E75431" w:rsidP="00D5650A">
            <w:pPr>
              <w:pStyle w:val="Pagedegarde"/>
              <w:jc w:val="left"/>
              <w:rPr>
                <w:sz w:val="24"/>
                <w:szCs w:val="24"/>
                <w:lang w:val="en-GB"/>
              </w:rPr>
            </w:pPr>
            <w:r w:rsidRPr="00AC2224">
              <w:rPr>
                <w:sz w:val="24"/>
                <w:szCs w:val="24"/>
                <w:lang w:val="en-GB"/>
              </w:rPr>
              <w:t>Examin</w:t>
            </w:r>
            <w:r w:rsidR="00D5650A" w:rsidRPr="00AC2224">
              <w:rPr>
                <w:sz w:val="24"/>
                <w:szCs w:val="24"/>
                <w:lang w:val="en-GB"/>
              </w:rPr>
              <w:t>e</w:t>
            </w:r>
            <w:r w:rsidRPr="00AC2224">
              <w:rPr>
                <w:sz w:val="24"/>
                <w:szCs w:val="24"/>
                <w:lang w:val="en-GB"/>
              </w:rPr>
              <w:t>r</w:t>
            </w:r>
          </w:p>
        </w:tc>
      </w:tr>
      <w:tr w:rsidR="00E75431" w:rsidRPr="00AC2224" w14:paraId="1AD90E14" w14:textId="77777777" w:rsidTr="00FF137E">
        <w:trPr>
          <w:cantSplit/>
          <w:jc w:val="center"/>
        </w:trPr>
        <w:tc>
          <w:tcPr>
            <w:tcW w:w="3260" w:type="dxa"/>
          </w:tcPr>
          <w:p w14:paraId="2CB76DAB" w14:textId="77777777" w:rsidR="00E75431" w:rsidRPr="00AC2224" w:rsidRDefault="00E75431" w:rsidP="005F548B">
            <w:pPr>
              <w:pStyle w:val="Pagedegarde"/>
              <w:jc w:val="left"/>
              <w:rPr>
                <w:sz w:val="24"/>
                <w:szCs w:val="24"/>
                <w:lang w:val="en-GB"/>
              </w:rPr>
            </w:pPr>
            <w:r w:rsidRPr="00AC2224">
              <w:rPr>
                <w:sz w:val="24"/>
                <w:szCs w:val="24"/>
                <w:lang w:val="en-GB"/>
              </w:rPr>
              <w:t xml:space="preserve">Titre </w:t>
            </w:r>
            <w:proofErr w:type="spellStart"/>
            <w:r w:rsidRPr="00AC2224">
              <w:rPr>
                <w:sz w:val="24"/>
                <w:szCs w:val="24"/>
                <w:lang w:val="en-GB"/>
              </w:rPr>
              <w:t>Prénom</w:t>
            </w:r>
            <w:proofErr w:type="spellEnd"/>
            <w:r w:rsidRPr="00AC2224">
              <w:rPr>
                <w:sz w:val="24"/>
                <w:szCs w:val="24"/>
                <w:lang w:val="en-GB"/>
              </w:rPr>
              <w:t xml:space="preserve"> NOM</w:t>
            </w:r>
          </w:p>
        </w:tc>
        <w:tc>
          <w:tcPr>
            <w:tcW w:w="567" w:type="dxa"/>
          </w:tcPr>
          <w:p w14:paraId="13F7027B" w14:textId="77777777" w:rsidR="00E75431" w:rsidRPr="00AC2224" w:rsidRDefault="00E75431" w:rsidP="005F548B">
            <w:pPr>
              <w:pStyle w:val="Pagedegarde"/>
              <w:jc w:val="left"/>
              <w:rPr>
                <w:sz w:val="24"/>
                <w:szCs w:val="24"/>
                <w:lang w:val="en-GB"/>
              </w:rPr>
            </w:pPr>
          </w:p>
        </w:tc>
        <w:tc>
          <w:tcPr>
            <w:tcW w:w="4081" w:type="dxa"/>
          </w:tcPr>
          <w:p w14:paraId="0626D57F" w14:textId="77777777" w:rsidR="00E75431" w:rsidRPr="00AC2224" w:rsidRDefault="00C820F4" w:rsidP="00AB47F9">
            <w:pPr>
              <w:pStyle w:val="Pagedegarde"/>
              <w:jc w:val="left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Examiner</w:t>
            </w:r>
          </w:p>
        </w:tc>
      </w:tr>
      <w:bookmarkEnd w:id="0"/>
    </w:tbl>
    <w:p w14:paraId="13FDDDCD" w14:textId="77777777" w:rsidR="00313710" w:rsidRDefault="00313710" w:rsidP="00DA4FA3">
      <w:pPr>
        <w:spacing w:after="0"/>
        <w:jc w:val="left"/>
        <w:rPr>
          <w:rFonts w:ascii="Trebuchet MS" w:hAnsi="Trebuchet MS"/>
          <w:sz w:val="24"/>
          <w:szCs w:val="24"/>
        </w:rPr>
      </w:pPr>
    </w:p>
    <w:sectPr w:rsidR="00313710" w:rsidSect="00925EC9">
      <w:headerReference w:type="even" r:id="rId13"/>
      <w:headerReference w:type="default" r:id="rId14"/>
      <w:footerReference w:type="first" r:id="rId15"/>
      <w:type w:val="oddPage"/>
      <w:pgSz w:w="11906" w:h="16838" w:code="9"/>
      <w:pgMar w:top="1418" w:right="1418" w:bottom="1418" w:left="1418" w:header="720" w:footer="720" w:gutter="709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Auteur" w:initials="A">
    <w:p w14:paraId="717BD079" w14:textId="77777777" w:rsidR="00F3570C" w:rsidRDefault="00F3570C">
      <w:pPr>
        <w:pStyle w:val="Commentaire"/>
      </w:pPr>
      <w:r>
        <w:rPr>
          <w:rStyle w:val="Marquedecommentaire"/>
        </w:rPr>
        <w:annotationRef/>
      </w:r>
      <w:r w:rsidRPr="00F3570C">
        <w:t>Pr (pour professeur), Dr (pour docteur)…</w:t>
      </w:r>
    </w:p>
  </w:comment>
  <w:comment w:id="2" w:author="Auteur" w:initials="A">
    <w:p w14:paraId="482EB577" w14:textId="77777777" w:rsidR="00882527" w:rsidRDefault="00882527">
      <w:pPr>
        <w:pStyle w:val="Commentaire"/>
      </w:pPr>
      <w:r>
        <w:rPr>
          <w:rStyle w:val="Marquedecommentaire"/>
        </w:rPr>
        <w:annotationRef/>
      </w:r>
      <w:r>
        <w:t>Pr (pour professeur), Dr (pour docteur)…</w:t>
      </w:r>
    </w:p>
  </w:comment>
  <w:comment w:id="3" w:author="Auteur" w:initials="A">
    <w:p w14:paraId="42F4704B" w14:textId="77777777" w:rsidR="00C820F4" w:rsidRDefault="00C820F4">
      <w:pPr>
        <w:pStyle w:val="Commentaire"/>
      </w:pPr>
      <w:r>
        <w:rPr>
          <w:rStyle w:val="Marquedecommentaire"/>
        </w:rPr>
        <w:annotationRef/>
      </w:r>
      <w:r w:rsidRPr="00C820F4">
        <w:t>A modifier après la soutenance ; le rapporteur est l’évaluateur externe ; les examinateurs sont les membres de l’équipe pédagogique qui forment le jury permanent. Il peut y en avoir plus que deux (en ce cas ajouter autant de lignes que nécessaire)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17BD079" w15:done="0"/>
  <w15:commentEx w15:paraId="482EB577" w15:done="0"/>
  <w15:commentEx w15:paraId="42F4704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17BD079" w16cid:durableId="233FC172"/>
  <w16cid:commentId w16cid:paraId="482EB577" w16cid:durableId="233FC174"/>
  <w16cid:commentId w16cid:paraId="42F4704B" w16cid:durableId="233FC17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58DA8A" w14:textId="77777777" w:rsidR="002D7478" w:rsidRDefault="002D7478" w:rsidP="00AC1F5C">
      <w:pPr>
        <w:spacing w:after="0"/>
      </w:pPr>
      <w:r>
        <w:separator/>
      </w:r>
    </w:p>
  </w:endnote>
  <w:endnote w:type="continuationSeparator" w:id="0">
    <w:p w14:paraId="23F66AE7" w14:textId="77777777" w:rsidR="002D7478" w:rsidRDefault="002D7478" w:rsidP="00AC1F5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ZapfHumnst BT">
    <w:altName w:val="Arial"/>
    <w:charset w:val="00"/>
    <w:family w:val="swiss"/>
    <w:pitch w:val="variable"/>
    <w:sig w:usb0="00000001" w:usb1="00000000" w:usb2="00000000" w:usb3="00000000" w:csb0="0000001B" w:csb1="00000000"/>
  </w:font>
  <w:font w:name="Times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84989" w14:textId="77777777" w:rsidR="00743921" w:rsidRDefault="00743921" w:rsidP="00743921">
    <w:pPr>
      <w:pStyle w:val="Pieddepage"/>
      <w:pBdr>
        <w:top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F12AE" w14:textId="77777777" w:rsidR="002D7478" w:rsidRDefault="002D7478" w:rsidP="00AC1F5C">
      <w:pPr>
        <w:spacing w:after="0"/>
      </w:pPr>
      <w:r>
        <w:separator/>
      </w:r>
    </w:p>
  </w:footnote>
  <w:footnote w:type="continuationSeparator" w:id="0">
    <w:p w14:paraId="721D917F" w14:textId="77777777" w:rsidR="002D7478" w:rsidRDefault="002D7478" w:rsidP="00AC1F5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7D8ACF" w14:textId="77777777" w:rsidR="002D7478" w:rsidRDefault="005E70DF">
    <w:pPr>
      <w:pStyle w:val="En-tte"/>
      <w:rPr>
        <w:rStyle w:val="Numrodepage"/>
      </w:rPr>
    </w:pPr>
    <w:r>
      <w:rPr>
        <w:rStyle w:val="Numrodepage"/>
        <w:b w:val="0"/>
      </w:rPr>
      <w:t xml:space="preserve">- </w:t>
    </w:r>
    <w:r w:rsidRPr="00C90326">
      <w:rPr>
        <w:rStyle w:val="Numrodepage"/>
      </w:rPr>
      <w:fldChar w:fldCharType="begin"/>
    </w:r>
    <w:r w:rsidRPr="00C90326">
      <w:rPr>
        <w:rStyle w:val="Numrodepage"/>
      </w:rPr>
      <w:instrText xml:space="preserve">PAGE  </w:instrText>
    </w:r>
    <w:r w:rsidRPr="00C90326">
      <w:rPr>
        <w:rStyle w:val="Numrodepage"/>
      </w:rPr>
      <w:fldChar w:fldCharType="separate"/>
    </w:r>
    <w:r w:rsidR="00925EC9">
      <w:rPr>
        <w:rStyle w:val="Numrodepage"/>
        <w:noProof/>
      </w:rPr>
      <w:t>2</w:t>
    </w:r>
    <w:r w:rsidRPr="00C90326">
      <w:rPr>
        <w:rStyle w:val="Numrodepage"/>
      </w:rPr>
      <w:fldChar w:fldCharType="end"/>
    </w:r>
    <w:r>
      <w:rPr>
        <w:rStyle w:val="Numrodepage"/>
        <w:b w:val="0"/>
      </w:rPr>
      <w:t xml:space="preserve"> -</w:t>
    </w:r>
    <w:r>
      <w:rPr>
        <w:rStyle w:val="Numrodepage"/>
        <w:b w:val="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A5E88" w14:textId="77777777" w:rsidR="002D7478" w:rsidRDefault="005E70DF">
    <w:pPr>
      <w:pStyle w:val="En-tte"/>
      <w:rPr>
        <w:rStyle w:val="Numrodepage"/>
      </w:rPr>
    </w:pPr>
    <w:r>
      <w:rPr>
        <w:rStyle w:val="Numrodepage"/>
        <w:b w:val="0"/>
      </w:rPr>
      <w:tab/>
    </w:r>
    <w:r>
      <w:rPr>
        <w:rStyle w:val="Numrodepage"/>
      </w:rPr>
      <w:t xml:space="preserve">- </w:t>
    </w: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313710">
      <w:rPr>
        <w:rStyle w:val="Numrodepage"/>
        <w:noProof/>
      </w:rPr>
      <w:t>27</w:t>
    </w:r>
    <w:r>
      <w:rPr>
        <w:rStyle w:val="Numrodepage"/>
      </w:rPr>
      <w:fldChar w:fldCharType="end"/>
    </w:r>
    <w:r>
      <w:rPr>
        <w:rStyle w:val="Numrodepage"/>
      </w:rPr>
      <w:t xml:space="preserve"> 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8418F3"/>
    <w:multiLevelType w:val="multilevel"/>
    <w:tmpl w:val="1458E5E4"/>
    <w:name w:val="Thèse"/>
    <w:lvl w:ilvl="0">
      <w:start w:val="1"/>
      <w:numFmt w:val="decimal"/>
      <w:pStyle w:val="Titre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suff w:val="space"/>
      <w:lvlText w:val="%1.%2."/>
      <w:lvlJc w:val="left"/>
      <w:pPr>
        <w:ind w:left="0" w:firstLine="0"/>
      </w:pPr>
      <w:rPr>
        <w:rFonts w:hint="default"/>
        <w:b/>
        <w:i w:val="0"/>
        <w:caps w:val="0"/>
      </w:rPr>
    </w:lvl>
    <w:lvl w:ilvl="2">
      <w:start w:val="1"/>
      <w:numFmt w:val="decimal"/>
      <w:pStyle w:val="Titre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1813869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478"/>
    <w:rsid w:val="000002AB"/>
    <w:rsid w:val="00011EC9"/>
    <w:rsid w:val="000170AF"/>
    <w:rsid w:val="000239C8"/>
    <w:rsid w:val="0003006B"/>
    <w:rsid w:val="000368A1"/>
    <w:rsid w:val="00043661"/>
    <w:rsid w:val="000463C2"/>
    <w:rsid w:val="00047EA4"/>
    <w:rsid w:val="00047F70"/>
    <w:rsid w:val="000516FB"/>
    <w:rsid w:val="00071215"/>
    <w:rsid w:val="0007489B"/>
    <w:rsid w:val="00083FCF"/>
    <w:rsid w:val="00090176"/>
    <w:rsid w:val="00095FA3"/>
    <w:rsid w:val="000A28C5"/>
    <w:rsid w:val="000A49E8"/>
    <w:rsid w:val="000A5590"/>
    <w:rsid w:val="000B6299"/>
    <w:rsid w:val="000C7463"/>
    <w:rsid w:val="000D6A9F"/>
    <w:rsid w:val="000F0E91"/>
    <w:rsid w:val="000F3022"/>
    <w:rsid w:val="000F56E0"/>
    <w:rsid w:val="00100CAE"/>
    <w:rsid w:val="001060C2"/>
    <w:rsid w:val="00106B4A"/>
    <w:rsid w:val="00107228"/>
    <w:rsid w:val="00107575"/>
    <w:rsid w:val="00113EC4"/>
    <w:rsid w:val="0012588A"/>
    <w:rsid w:val="00135437"/>
    <w:rsid w:val="00142DC2"/>
    <w:rsid w:val="00147813"/>
    <w:rsid w:val="0015067D"/>
    <w:rsid w:val="001525FF"/>
    <w:rsid w:val="00157BE7"/>
    <w:rsid w:val="00166C53"/>
    <w:rsid w:val="00181117"/>
    <w:rsid w:val="00183B7B"/>
    <w:rsid w:val="00186C0A"/>
    <w:rsid w:val="00187D4A"/>
    <w:rsid w:val="00193DFB"/>
    <w:rsid w:val="001A005D"/>
    <w:rsid w:val="001A11E1"/>
    <w:rsid w:val="001A3307"/>
    <w:rsid w:val="001A7E47"/>
    <w:rsid w:val="001B2BBB"/>
    <w:rsid w:val="001C0033"/>
    <w:rsid w:val="001C0793"/>
    <w:rsid w:val="001C2C79"/>
    <w:rsid w:val="001C39D5"/>
    <w:rsid w:val="001C6400"/>
    <w:rsid w:val="001D4365"/>
    <w:rsid w:val="001D49B3"/>
    <w:rsid w:val="001E2980"/>
    <w:rsid w:val="001E3329"/>
    <w:rsid w:val="001E41C4"/>
    <w:rsid w:val="001E6EE6"/>
    <w:rsid w:val="001E7F61"/>
    <w:rsid w:val="002031F6"/>
    <w:rsid w:val="002037D2"/>
    <w:rsid w:val="002039B5"/>
    <w:rsid w:val="00205D85"/>
    <w:rsid w:val="002114A3"/>
    <w:rsid w:val="002177A3"/>
    <w:rsid w:val="00217C2D"/>
    <w:rsid w:val="0022051B"/>
    <w:rsid w:val="00222C0A"/>
    <w:rsid w:val="00225826"/>
    <w:rsid w:val="00240FB5"/>
    <w:rsid w:val="00241E46"/>
    <w:rsid w:val="00253B13"/>
    <w:rsid w:val="00261B1A"/>
    <w:rsid w:val="00265152"/>
    <w:rsid w:val="00282244"/>
    <w:rsid w:val="00284016"/>
    <w:rsid w:val="00287EE6"/>
    <w:rsid w:val="0029158F"/>
    <w:rsid w:val="00294602"/>
    <w:rsid w:val="002A2DE1"/>
    <w:rsid w:val="002B16E0"/>
    <w:rsid w:val="002C4EEC"/>
    <w:rsid w:val="002C72A6"/>
    <w:rsid w:val="002D3AB4"/>
    <w:rsid w:val="002D7478"/>
    <w:rsid w:val="002D7548"/>
    <w:rsid w:val="002D78CB"/>
    <w:rsid w:val="002E2A63"/>
    <w:rsid w:val="002E3BAE"/>
    <w:rsid w:val="002E3E8B"/>
    <w:rsid w:val="002E6DF2"/>
    <w:rsid w:val="002F23D0"/>
    <w:rsid w:val="003042E5"/>
    <w:rsid w:val="00304F9A"/>
    <w:rsid w:val="00306650"/>
    <w:rsid w:val="003110BF"/>
    <w:rsid w:val="00313710"/>
    <w:rsid w:val="00315AD6"/>
    <w:rsid w:val="00317F8F"/>
    <w:rsid w:val="003228F8"/>
    <w:rsid w:val="003237CD"/>
    <w:rsid w:val="00343757"/>
    <w:rsid w:val="00346858"/>
    <w:rsid w:val="0035007B"/>
    <w:rsid w:val="00357A14"/>
    <w:rsid w:val="00370291"/>
    <w:rsid w:val="00373B17"/>
    <w:rsid w:val="00374A97"/>
    <w:rsid w:val="00377637"/>
    <w:rsid w:val="0038563D"/>
    <w:rsid w:val="003863C0"/>
    <w:rsid w:val="003900E0"/>
    <w:rsid w:val="00397DEA"/>
    <w:rsid w:val="003A2B68"/>
    <w:rsid w:val="003B04C1"/>
    <w:rsid w:val="003B0AB7"/>
    <w:rsid w:val="003C2FB2"/>
    <w:rsid w:val="003C5071"/>
    <w:rsid w:val="003C509C"/>
    <w:rsid w:val="003D053B"/>
    <w:rsid w:val="003D448C"/>
    <w:rsid w:val="003D69F5"/>
    <w:rsid w:val="003F17BB"/>
    <w:rsid w:val="00404B2B"/>
    <w:rsid w:val="00405218"/>
    <w:rsid w:val="00412997"/>
    <w:rsid w:val="00412F1C"/>
    <w:rsid w:val="00414722"/>
    <w:rsid w:val="00415397"/>
    <w:rsid w:val="00424CE1"/>
    <w:rsid w:val="00445269"/>
    <w:rsid w:val="0045068D"/>
    <w:rsid w:val="00451779"/>
    <w:rsid w:val="00452C2F"/>
    <w:rsid w:val="0045672A"/>
    <w:rsid w:val="00456D75"/>
    <w:rsid w:val="00462976"/>
    <w:rsid w:val="00464247"/>
    <w:rsid w:val="00466F34"/>
    <w:rsid w:val="004672BB"/>
    <w:rsid w:val="004812A9"/>
    <w:rsid w:val="004A1B71"/>
    <w:rsid w:val="004B4078"/>
    <w:rsid w:val="004C7E85"/>
    <w:rsid w:val="004E13D2"/>
    <w:rsid w:val="004E31E6"/>
    <w:rsid w:val="004E3CE9"/>
    <w:rsid w:val="004E4403"/>
    <w:rsid w:val="004F16D0"/>
    <w:rsid w:val="004F2E6F"/>
    <w:rsid w:val="004F728D"/>
    <w:rsid w:val="005014B0"/>
    <w:rsid w:val="005124AD"/>
    <w:rsid w:val="00521A7D"/>
    <w:rsid w:val="00525721"/>
    <w:rsid w:val="00530D8D"/>
    <w:rsid w:val="00531853"/>
    <w:rsid w:val="00534AE8"/>
    <w:rsid w:val="00542C2E"/>
    <w:rsid w:val="00553929"/>
    <w:rsid w:val="0055477C"/>
    <w:rsid w:val="00560A88"/>
    <w:rsid w:val="00572F0A"/>
    <w:rsid w:val="005762E0"/>
    <w:rsid w:val="00581EC9"/>
    <w:rsid w:val="00582E80"/>
    <w:rsid w:val="00583E8B"/>
    <w:rsid w:val="005911F8"/>
    <w:rsid w:val="00594CF8"/>
    <w:rsid w:val="005A53B3"/>
    <w:rsid w:val="005A5770"/>
    <w:rsid w:val="005B48EB"/>
    <w:rsid w:val="005C47A4"/>
    <w:rsid w:val="005D24BE"/>
    <w:rsid w:val="005E0ECF"/>
    <w:rsid w:val="005E70DF"/>
    <w:rsid w:val="005E751B"/>
    <w:rsid w:val="006129AA"/>
    <w:rsid w:val="00637C10"/>
    <w:rsid w:val="006500E4"/>
    <w:rsid w:val="00654EF5"/>
    <w:rsid w:val="0066469F"/>
    <w:rsid w:val="0068039B"/>
    <w:rsid w:val="00681758"/>
    <w:rsid w:val="0068245A"/>
    <w:rsid w:val="00683975"/>
    <w:rsid w:val="0069061E"/>
    <w:rsid w:val="00691795"/>
    <w:rsid w:val="006A4BDB"/>
    <w:rsid w:val="006B4974"/>
    <w:rsid w:val="006C0C5E"/>
    <w:rsid w:val="006D1140"/>
    <w:rsid w:val="006F25AF"/>
    <w:rsid w:val="006F3178"/>
    <w:rsid w:val="007019D4"/>
    <w:rsid w:val="007040A7"/>
    <w:rsid w:val="0070492E"/>
    <w:rsid w:val="0071022B"/>
    <w:rsid w:val="00712229"/>
    <w:rsid w:val="00714EEF"/>
    <w:rsid w:val="00715BCC"/>
    <w:rsid w:val="007221ED"/>
    <w:rsid w:val="00725861"/>
    <w:rsid w:val="00727ECE"/>
    <w:rsid w:val="00735CBE"/>
    <w:rsid w:val="00736B6C"/>
    <w:rsid w:val="00743921"/>
    <w:rsid w:val="0074441B"/>
    <w:rsid w:val="00747AF2"/>
    <w:rsid w:val="007501F8"/>
    <w:rsid w:val="007513E2"/>
    <w:rsid w:val="00751718"/>
    <w:rsid w:val="00752D1E"/>
    <w:rsid w:val="00753C6C"/>
    <w:rsid w:val="0075544D"/>
    <w:rsid w:val="00774566"/>
    <w:rsid w:val="00781D9C"/>
    <w:rsid w:val="00785202"/>
    <w:rsid w:val="00797DF7"/>
    <w:rsid w:val="007A00C8"/>
    <w:rsid w:val="007A2AB0"/>
    <w:rsid w:val="007A61DA"/>
    <w:rsid w:val="007B1518"/>
    <w:rsid w:val="007B672D"/>
    <w:rsid w:val="007B7B7A"/>
    <w:rsid w:val="007C5A84"/>
    <w:rsid w:val="007D3DEF"/>
    <w:rsid w:val="007E0722"/>
    <w:rsid w:val="007E11A6"/>
    <w:rsid w:val="007E5B04"/>
    <w:rsid w:val="007E7709"/>
    <w:rsid w:val="007F7010"/>
    <w:rsid w:val="0080102C"/>
    <w:rsid w:val="0080306F"/>
    <w:rsid w:val="0080657A"/>
    <w:rsid w:val="008119B8"/>
    <w:rsid w:val="00817FB0"/>
    <w:rsid w:val="00820716"/>
    <w:rsid w:val="0082074F"/>
    <w:rsid w:val="008218F1"/>
    <w:rsid w:val="00821C63"/>
    <w:rsid w:val="00822E4F"/>
    <w:rsid w:val="008374E7"/>
    <w:rsid w:val="00837DE4"/>
    <w:rsid w:val="00842938"/>
    <w:rsid w:val="00843811"/>
    <w:rsid w:val="00847047"/>
    <w:rsid w:val="008518FD"/>
    <w:rsid w:val="008528F4"/>
    <w:rsid w:val="00854680"/>
    <w:rsid w:val="00863069"/>
    <w:rsid w:val="0087101D"/>
    <w:rsid w:val="00876198"/>
    <w:rsid w:val="00880AE3"/>
    <w:rsid w:val="00882527"/>
    <w:rsid w:val="00896D0A"/>
    <w:rsid w:val="008A0453"/>
    <w:rsid w:val="008B5899"/>
    <w:rsid w:val="008C476C"/>
    <w:rsid w:val="008D1FF2"/>
    <w:rsid w:val="008D20DA"/>
    <w:rsid w:val="008D347A"/>
    <w:rsid w:val="008D4621"/>
    <w:rsid w:val="008D676C"/>
    <w:rsid w:val="008D77B6"/>
    <w:rsid w:val="008E37AC"/>
    <w:rsid w:val="008F0B90"/>
    <w:rsid w:val="008F19BC"/>
    <w:rsid w:val="008F6E57"/>
    <w:rsid w:val="00904BEE"/>
    <w:rsid w:val="009114C4"/>
    <w:rsid w:val="009171B1"/>
    <w:rsid w:val="009222C4"/>
    <w:rsid w:val="00925EC9"/>
    <w:rsid w:val="009317A0"/>
    <w:rsid w:val="00933149"/>
    <w:rsid w:val="0093380A"/>
    <w:rsid w:val="00936976"/>
    <w:rsid w:val="009371AB"/>
    <w:rsid w:val="00944825"/>
    <w:rsid w:val="009452EA"/>
    <w:rsid w:val="00947D8D"/>
    <w:rsid w:val="009536A1"/>
    <w:rsid w:val="00954AE0"/>
    <w:rsid w:val="00965C5F"/>
    <w:rsid w:val="00973355"/>
    <w:rsid w:val="009829FC"/>
    <w:rsid w:val="00983170"/>
    <w:rsid w:val="00983E21"/>
    <w:rsid w:val="009845B2"/>
    <w:rsid w:val="00985032"/>
    <w:rsid w:val="009910F1"/>
    <w:rsid w:val="009914C7"/>
    <w:rsid w:val="009915B4"/>
    <w:rsid w:val="00992D56"/>
    <w:rsid w:val="009B17DF"/>
    <w:rsid w:val="009C27D2"/>
    <w:rsid w:val="009C36D6"/>
    <w:rsid w:val="009C7A20"/>
    <w:rsid w:val="009D0A9F"/>
    <w:rsid w:val="009E1D55"/>
    <w:rsid w:val="009F2E49"/>
    <w:rsid w:val="009F7BA3"/>
    <w:rsid w:val="00A005B0"/>
    <w:rsid w:val="00A00CBD"/>
    <w:rsid w:val="00A15E29"/>
    <w:rsid w:val="00A30BB6"/>
    <w:rsid w:val="00A312E2"/>
    <w:rsid w:val="00A31CE1"/>
    <w:rsid w:val="00A353DA"/>
    <w:rsid w:val="00A364F4"/>
    <w:rsid w:val="00A37297"/>
    <w:rsid w:val="00A5181A"/>
    <w:rsid w:val="00A54211"/>
    <w:rsid w:val="00A56EC8"/>
    <w:rsid w:val="00A577F7"/>
    <w:rsid w:val="00A57A8B"/>
    <w:rsid w:val="00A616E0"/>
    <w:rsid w:val="00A7424C"/>
    <w:rsid w:val="00A80302"/>
    <w:rsid w:val="00A8135A"/>
    <w:rsid w:val="00A8590F"/>
    <w:rsid w:val="00A91E58"/>
    <w:rsid w:val="00AA1213"/>
    <w:rsid w:val="00AA1B37"/>
    <w:rsid w:val="00AA276B"/>
    <w:rsid w:val="00AA3092"/>
    <w:rsid w:val="00AB47F9"/>
    <w:rsid w:val="00AB66D1"/>
    <w:rsid w:val="00AC1F5C"/>
    <w:rsid w:val="00AC2224"/>
    <w:rsid w:val="00AD091B"/>
    <w:rsid w:val="00AD2CAA"/>
    <w:rsid w:val="00AE39F9"/>
    <w:rsid w:val="00AE5DBF"/>
    <w:rsid w:val="00AE5FFD"/>
    <w:rsid w:val="00AE7A2B"/>
    <w:rsid w:val="00AF7689"/>
    <w:rsid w:val="00B073AD"/>
    <w:rsid w:val="00B12A8F"/>
    <w:rsid w:val="00B15580"/>
    <w:rsid w:val="00B15FBD"/>
    <w:rsid w:val="00B21D07"/>
    <w:rsid w:val="00B24A43"/>
    <w:rsid w:val="00B40E3A"/>
    <w:rsid w:val="00B41CBC"/>
    <w:rsid w:val="00B4600B"/>
    <w:rsid w:val="00B5050F"/>
    <w:rsid w:val="00B510C0"/>
    <w:rsid w:val="00B61013"/>
    <w:rsid w:val="00B6574B"/>
    <w:rsid w:val="00B6683F"/>
    <w:rsid w:val="00B74F95"/>
    <w:rsid w:val="00B75B8B"/>
    <w:rsid w:val="00B9589C"/>
    <w:rsid w:val="00BA07F3"/>
    <w:rsid w:val="00BB27D8"/>
    <w:rsid w:val="00BB5E02"/>
    <w:rsid w:val="00BB7691"/>
    <w:rsid w:val="00BC231C"/>
    <w:rsid w:val="00BC398D"/>
    <w:rsid w:val="00BD1A42"/>
    <w:rsid w:val="00BD1E63"/>
    <w:rsid w:val="00BD1ECA"/>
    <w:rsid w:val="00BD3333"/>
    <w:rsid w:val="00BE03AA"/>
    <w:rsid w:val="00BE6800"/>
    <w:rsid w:val="00BF1F56"/>
    <w:rsid w:val="00BF58A4"/>
    <w:rsid w:val="00BF7CD4"/>
    <w:rsid w:val="00C01E52"/>
    <w:rsid w:val="00C04271"/>
    <w:rsid w:val="00C05D90"/>
    <w:rsid w:val="00C10434"/>
    <w:rsid w:val="00C1258A"/>
    <w:rsid w:val="00C24630"/>
    <w:rsid w:val="00C30BCD"/>
    <w:rsid w:val="00C40E86"/>
    <w:rsid w:val="00C4180E"/>
    <w:rsid w:val="00C4223E"/>
    <w:rsid w:val="00C45DDE"/>
    <w:rsid w:val="00C62534"/>
    <w:rsid w:val="00C64772"/>
    <w:rsid w:val="00C64F2F"/>
    <w:rsid w:val="00C7129C"/>
    <w:rsid w:val="00C755CC"/>
    <w:rsid w:val="00C820F4"/>
    <w:rsid w:val="00C838D5"/>
    <w:rsid w:val="00C938BC"/>
    <w:rsid w:val="00C948CA"/>
    <w:rsid w:val="00C950CE"/>
    <w:rsid w:val="00C9555C"/>
    <w:rsid w:val="00CA31F7"/>
    <w:rsid w:val="00CA4D69"/>
    <w:rsid w:val="00CA7029"/>
    <w:rsid w:val="00CB10A1"/>
    <w:rsid w:val="00CB21B8"/>
    <w:rsid w:val="00CB2375"/>
    <w:rsid w:val="00CB4864"/>
    <w:rsid w:val="00CC26B2"/>
    <w:rsid w:val="00CC3933"/>
    <w:rsid w:val="00CD1FDF"/>
    <w:rsid w:val="00CD2854"/>
    <w:rsid w:val="00CF598A"/>
    <w:rsid w:val="00CF733E"/>
    <w:rsid w:val="00D26EF5"/>
    <w:rsid w:val="00D300BA"/>
    <w:rsid w:val="00D34657"/>
    <w:rsid w:val="00D3491E"/>
    <w:rsid w:val="00D42704"/>
    <w:rsid w:val="00D42C89"/>
    <w:rsid w:val="00D4378C"/>
    <w:rsid w:val="00D50189"/>
    <w:rsid w:val="00D53E01"/>
    <w:rsid w:val="00D5650A"/>
    <w:rsid w:val="00D6092F"/>
    <w:rsid w:val="00D652B2"/>
    <w:rsid w:val="00D73BC0"/>
    <w:rsid w:val="00D82116"/>
    <w:rsid w:val="00D94A4E"/>
    <w:rsid w:val="00D95FBE"/>
    <w:rsid w:val="00D962B9"/>
    <w:rsid w:val="00DA4FA3"/>
    <w:rsid w:val="00DB22FC"/>
    <w:rsid w:val="00DD0650"/>
    <w:rsid w:val="00DD3DB8"/>
    <w:rsid w:val="00DD6390"/>
    <w:rsid w:val="00DD639C"/>
    <w:rsid w:val="00DD7849"/>
    <w:rsid w:val="00DE6961"/>
    <w:rsid w:val="00DF6386"/>
    <w:rsid w:val="00E05C2D"/>
    <w:rsid w:val="00E10D9C"/>
    <w:rsid w:val="00E22493"/>
    <w:rsid w:val="00E30561"/>
    <w:rsid w:val="00E323D1"/>
    <w:rsid w:val="00E338A3"/>
    <w:rsid w:val="00E36143"/>
    <w:rsid w:val="00E365D8"/>
    <w:rsid w:val="00E40B0A"/>
    <w:rsid w:val="00E535B7"/>
    <w:rsid w:val="00E570BC"/>
    <w:rsid w:val="00E57F2E"/>
    <w:rsid w:val="00E63D0B"/>
    <w:rsid w:val="00E6709C"/>
    <w:rsid w:val="00E75431"/>
    <w:rsid w:val="00E75DB5"/>
    <w:rsid w:val="00E829D2"/>
    <w:rsid w:val="00E9427E"/>
    <w:rsid w:val="00E9494E"/>
    <w:rsid w:val="00E956AD"/>
    <w:rsid w:val="00E9606F"/>
    <w:rsid w:val="00EA0461"/>
    <w:rsid w:val="00EA3E64"/>
    <w:rsid w:val="00EA7FAB"/>
    <w:rsid w:val="00EC6C9F"/>
    <w:rsid w:val="00EC7B40"/>
    <w:rsid w:val="00ED1FC8"/>
    <w:rsid w:val="00ED4816"/>
    <w:rsid w:val="00ED7663"/>
    <w:rsid w:val="00EE01C1"/>
    <w:rsid w:val="00EE42A3"/>
    <w:rsid w:val="00EE518E"/>
    <w:rsid w:val="00EE670F"/>
    <w:rsid w:val="00EE6AAD"/>
    <w:rsid w:val="00EF3BE2"/>
    <w:rsid w:val="00EF5367"/>
    <w:rsid w:val="00F03A59"/>
    <w:rsid w:val="00F11678"/>
    <w:rsid w:val="00F3570C"/>
    <w:rsid w:val="00F36AC9"/>
    <w:rsid w:val="00F41BC3"/>
    <w:rsid w:val="00F41F0C"/>
    <w:rsid w:val="00F44ADE"/>
    <w:rsid w:val="00F53363"/>
    <w:rsid w:val="00F54E44"/>
    <w:rsid w:val="00F5533B"/>
    <w:rsid w:val="00F711AB"/>
    <w:rsid w:val="00F73E3F"/>
    <w:rsid w:val="00F830CC"/>
    <w:rsid w:val="00F843D1"/>
    <w:rsid w:val="00F873EE"/>
    <w:rsid w:val="00F93733"/>
    <w:rsid w:val="00F94F0B"/>
    <w:rsid w:val="00F97222"/>
    <w:rsid w:val="00F97C89"/>
    <w:rsid w:val="00FA3C58"/>
    <w:rsid w:val="00FA7006"/>
    <w:rsid w:val="00FB21F4"/>
    <w:rsid w:val="00FB4B9D"/>
    <w:rsid w:val="00FB751A"/>
    <w:rsid w:val="00FC2491"/>
    <w:rsid w:val="00FC372A"/>
    <w:rsid w:val="00FD1089"/>
    <w:rsid w:val="00FD1586"/>
    <w:rsid w:val="00FD17CC"/>
    <w:rsid w:val="00FD7FB2"/>
    <w:rsid w:val="00FE5A2C"/>
    <w:rsid w:val="00FF137E"/>
    <w:rsid w:val="00FF1DC8"/>
    <w:rsid w:val="00FF5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FCFF0E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75431"/>
    <w:pPr>
      <w:spacing w:after="180"/>
      <w:jc w:val="both"/>
    </w:pPr>
    <w:rPr>
      <w:rFonts w:ascii="Garamond" w:hAnsi="Garamond"/>
      <w:sz w:val="22"/>
      <w:szCs w:val="22"/>
    </w:rPr>
  </w:style>
  <w:style w:type="paragraph" w:styleId="Titre1">
    <w:name w:val="heading 1"/>
    <w:basedOn w:val="Normal"/>
    <w:next w:val="Normal"/>
    <w:link w:val="Titre1Car"/>
    <w:autoRedefine/>
    <w:qFormat/>
    <w:rsid w:val="00E75431"/>
    <w:pPr>
      <w:keepLines/>
      <w:numPr>
        <w:numId w:val="1"/>
      </w:numPr>
      <w:spacing w:before="480" w:after="120"/>
      <w:ind w:left="431" w:hanging="431"/>
      <w:jc w:val="left"/>
      <w:outlineLvl w:val="0"/>
    </w:pPr>
    <w:rPr>
      <w:rFonts w:ascii="Trebuchet MS" w:hAnsi="Trebuchet MS" w:cs="Tahoma"/>
      <w:b/>
      <w:bCs/>
      <w:caps/>
      <w:kern w:val="28"/>
      <w:sz w:val="44"/>
      <w:szCs w:val="44"/>
    </w:rPr>
  </w:style>
  <w:style w:type="paragraph" w:styleId="Titre2">
    <w:name w:val="heading 2"/>
    <w:basedOn w:val="Titre1"/>
    <w:next w:val="Normal"/>
    <w:link w:val="Titre2Car"/>
    <w:autoRedefine/>
    <w:qFormat/>
    <w:rsid w:val="00E75431"/>
    <w:pPr>
      <w:numPr>
        <w:ilvl w:val="1"/>
      </w:numPr>
      <w:spacing w:before="360"/>
      <w:ind w:left="851" w:hanging="851"/>
      <w:outlineLvl w:val="1"/>
    </w:pPr>
    <w:rPr>
      <w:caps w:val="0"/>
      <w:smallCaps/>
      <w:sz w:val="36"/>
      <w:szCs w:val="36"/>
    </w:rPr>
  </w:style>
  <w:style w:type="paragraph" w:styleId="Titre3">
    <w:name w:val="heading 3"/>
    <w:basedOn w:val="Titre2"/>
    <w:next w:val="Normal"/>
    <w:link w:val="Titre3Car"/>
    <w:autoRedefine/>
    <w:qFormat/>
    <w:rsid w:val="00E75431"/>
    <w:pPr>
      <w:numPr>
        <w:ilvl w:val="2"/>
      </w:numPr>
      <w:spacing w:before="240"/>
      <w:ind w:left="992" w:hanging="992"/>
      <w:outlineLvl w:val="2"/>
    </w:pPr>
    <w:rPr>
      <w:sz w:val="32"/>
      <w:szCs w:val="32"/>
    </w:rPr>
  </w:style>
  <w:style w:type="paragraph" w:styleId="Titre4">
    <w:name w:val="heading 4"/>
    <w:basedOn w:val="Titre3"/>
    <w:next w:val="Normal"/>
    <w:link w:val="Titre4Car"/>
    <w:autoRedefine/>
    <w:qFormat/>
    <w:rsid w:val="00E75431"/>
    <w:pPr>
      <w:numPr>
        <w:ilvl w:val="3"/>
      </w:numPr>
      <w:tabs>
        <w:tab w:val="clear" w:pos="864"/>
        <w:tab w:val="num" w:pos="1418"/>
      </w:tabs>
      <w:ind w:left="1134" w:hanging="1134"/>
      <w:outlineLvl w:val="3"/>
    </w:pPr>
    <w:rPr>
      <w:smallCaps w:val="0"/>
      <w:sz w:val="28"/>
      <w:szCs w:val="28"/>
    </w:rPr>
  </w:style>
  <w:style w:type="paragraph" w:styleId="Titre5">
    <w:name w:val="heading 5"/>
    <w:basedOn w:val="Titre4"/>
    <w:next w:val="Normal"/>
    <w:link w:val="Titre5Car"/>
    <w:autoRedefine/>
    <w:rsid w:val="00E75431"/>
    <w:pPr>
      <w:numPr>
        <w:ilvl w:val="4"/>
      </w:numPr>
      <w:ind w:left="1009" w:hanging="1009"/>
      <w:outlineLvl w:val="4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E75431"/>
    <w:rPr>
      <w:rFonts w:ascii="Trebuchet MS" w:hAnsi="Trebuchet MS" w:cs="Tahoma"/>
      <w:b/>
      <w:bCs/>
      <w:caps/>
      <w:kern w:val="28"/>
      <w:sz w:val="44"/>
      <w:szCs w:val="44"/>
    </w:rPr>
  </w:style>
  <w:style w:type="character" w:customStyle="1" w:styleId="Titre2Car">
    <w:name w:val="Titre 2 Car"/>
    <w:basedOn w:val="Policepardfaut"/>
    <w:link w:val="Titre2"/>
    <w:rsid w:val="00E75431"/>
    <w:rPr>
      <w:rFonts w:ascii="Trebuchet MS" w:hAnsi="Trebuchet MS" w:cs="Tahoma"/>
      <w:b/>
      <w:bCs/>
      <w:smallCaps/>
      <w:kern w:val="28"/>
      <w:sz w:val="36"/>
      <w:szCs w:val="36"/>
    </w:rPr>
  </w:style>
  <w:style w:type="character" w:customStyle="1" w:styleId="Titre3Car">
    <w:name w:val="Titre 3 Car"/>
    <w:basedOn w:val="Policepardfaut"/>
    <w:link w:val="Titre3"/>
    <w:rsid w:val="00E75431"/>
    <w:rPr>
      <w:rFonts w:ascii="Trebuchet MS" w:hAnsi="Trebuchet MS" w:cs="Tahoma"/>
      <w:b/>
      <w:bCs/>
      <w:smallCaps/>
      <w:kern w:val="28"/>
      <w:sz w:val="32"/>
      <w:szCs w:val="32"/>
    </w:rPr>
  </w:style>
  <w:style w:type="character" w:customStyle="1" w:styleId="Titre4Car">
    <w:name w:val="Titre 4 Car"/>
    <w:basedOn w:val="Policepardfaut"/>
    <w:link w:val="Titre4"/>
    <w:rsid w:val="00E75431"/>
    <w:rPr>
      <w:rFonts w:ascii="Trebuchet MS" w:hAnsi="Trebuchet MS" w:cs="Tahoma"/>
      <w:b/>
      <w:bCs/>
      <w:kern w:val="28"/>
      <w:sz w:val="28"/>
      <w:szCs w:val="28"/>
    </w:rPr>
  </w:style>
  <w:style w:type="character" w:customStyle="1" w:styleId="Titre5Car">
    <w:name w:val="Titre 5 Car"/>
    <w:basedOn w:val="Policepardfaut"/>
    <w:link w:val="Titre5"/>
    <w:rsid w:val="00E75431"/>
    <w:rPr>
      <w:rFonts w:ascii="Trebuchet MS" w:hAnsi="Trebuchet MS" w:cs="Tahoma"/>
      <w:b/>
      <w:bCs/>
      <w:kern w:val="28"/>
      <w:sz w:val="22"/>
      <w:szCs w:val="22"/>
    </w:rPr>
  </w:style>
  <w:style w:type="paragraph" w:styleId="En-tte">
    <w:name w:val="header"/>
    <w:basedOn w:val="Normal"/>
    <w:link w:val="En-tteCar"/>
    <w:autoRedefine/>
    <w:rsid w:val="00E75431"/>
    <w:pPr>
      <w:tabs>
        <w:tab w:val="right" w:pos="9072"/>
      </w:tabs>
      <w:spacing w:after="0"/>
      <w:jc w:val="right"/>
    </w:pPr>
    <w:rPr>
      <w:rFonts w:ascii="ZapfHumnst BT" w:hAnsi="ZapfHumnst BT"/>
      <w:sz w:val="16"/>
      <w:szCs w:val="16"/>
    </w:rPr>
  </w:style>
  <w:style w:type="character" w:customStyle="1" w:styleId="En-tteCar">
    <w:name w:val="En-tête Car"/>
    <w:basedOn w:val="Policepardfaut"/>
    <w:link w:val="En-tte"/>
    <w:rsid w:val="00E75431"/>
    <w:rPr>
      <w:rFonts w:ascii="ZapfHumnst BT" w:hAnsi="ZapfHumnst BT"/>
      <w:sz w:val="16"/>
      <w:szCs w:val="16"/>
    </w:rPr>
  </w:style>
  <w:style w:type="character" w:styleId="Numrodepage">
    <w:name w:val="page number"/>
    <w:rsid w:val="00E75431"/>
    <w:rPr>
      <w:rFonts w:ascii="Trebuchet MS" w:hAnsi="Trebuchet MS"/>
      <w:b/>
      <w:bCs/>
      <w:sz w:val="20"/>
      <w:szCs w:val="20"/>
      <w:bdr w:val="none" w:sz="0" w:space="0" w:color="auto"/>
    </w:rPr>
  </w:style>
  <w:style w:type="paragraph" w:styleId="Pieddepage">
    <w:name w:val="footer"/>
    <w:basedOn w:val="En-tte"/>
    <w:link w:val="PieddepageCar"/>
    <w:autoRedefine/>
    <w:rsid w:val="00E75431"/>
    <w:pPr>
      <w:pBdr>
        <w:top w:val="single" w:sz="4" w:space="1" w:color="auto"/>
      </w:pBdr>
      <w:ind w:left="6379" w:hanging="6379"/>
    </w:pPr>
    <w:rPr>
      <w:rFonts w:ascii="Trebuchet MS" w:hAnsi="Trebuchet MS"/>
      <w:sz w:val="12"/>
      <w:szCs w:val="12"/>
    </w:rPr>
  </w:style>
  <w:style w:type="character" w:customStyle="1" w:styleId="PieddepageCar">
    <w:name w:val="Pied de page Car"/>
    <w:basedOn w:val="Policepardfaut"/>
    <w:link w:val="Pieddepage"/>
    <w:rsid w:val="00E75431"/>
    <w:rPr>
      <w:rFonts w:ascii="Trebuchet MS" w:hAnsi="Trebuchet MS"/>
      <w:sz w:val="12"/>
      <w:szCs w:val="12"/>
    </w:rPr>
  </w:style>
  <w:style w:type="paragraph" w:customStyle="1" w:styleId="Titredemmoire">
    <w:name w:val="Titre de mémoire"/>
    <w:basedOn w:val="Normal"/>
    <w:rsid w:val="00E75431"/>
    <w:pPr>
      <w:jc w:val="center"/>
    </w:pPr>
    <w:rPr>
      <w:rFonts w:ascii="Trebuchet MS" w:hAnsi="Trebuchet MS"/>
      <w:sz w:val="36"/>
    </w:rPr>
  </w:style>
  <w:style w:type="paragraph" w:styleId="TM1">
    <w:name w:val="toc 1"/>
    <w:basedOn w:val="Normal"/>
    <w:next w:val="Normal"/>
    <w:autoRedefine/>
    <w:uiPriority w:val="39"/>
    <w:rsid w:val="00E75431"/>
    <w:pPr>
      <w:tabs>
        <w:tab w:val="right" w:leader="dot" w:pos="8364"/>
      </w:tabs>
      <w:spacing w:before="360"/>
    </w:pPr>
    <w:rPr>
      <w:rFonts w:ascii="Trebuchet MS" w:hAnsi="Trebuchet MS" w:cs="Times"/>
      <w:bCs/>
      <w:smallCaps/>
      <w:sz w:val="28"/>
      <w:szCs w:val="28"/>
    </w:rPr>
  </w:style>
  <w:style w:type="paragraph" w:styleId="TM2">
    <w:name w:val="toc 2"/>
    <w:basedOn w:val="Normal"/>
    <w:next w:val="Normal"/>
    <w:autoRedefine/>
    <w:uiPriority w:val="39"/>
    <w:rsid w:val="00E75431"/>
    <w:pPr>
      <w:tabs>
        <w:tab w:val="right" w:pos="8364"/>
      </w:tabs>
    </w:pPr>
    <w:rPr>
      <w:rFonts w:ascii="Trebuchet MS" w:hAnsi="Trebuchet MS" w:cs="Times"/>
      <w:bCs/>
    </w:rPr>
  </w:style>
  <w:style w:type="paragraph" w:customStyle="1" w:styleId="Titre1sansnumro">
    <w:name w:val="Titre 1 sans numéro"/>
    <w:basedOn w:val="Titre1"/>
    <w:next w:val="Normal"/>
    <w:autoRedefine/>
    <w:rsid w:val="00E75431"/>
    <w:pPr>
      <w:numPr>
        <w:numId w:val="0"/>
      </w:numPr>
    </w:pPr>
  </w:style>
  <w:style w:type="paragraph" w:customStyle="1" w:styleId="Pagedegarde">
    <w:name w:val="Page de garde"/>
    <w:basedOn w:val="Normal"/>
    <w:locked/>
    <w:rsid w:val="00E75431"/>
    <w:pPr>
      <w:jc w:val="center"/>
    </w:pPr>
    <w:rPr>
      <w:rFonts w:ascii="Trebuchet MS" w:hAnsi="Trebuchet MS"/>
      <w:sz w:val="28"/>
    </w:rPr>
  </w:style>
  <w:style w:type="character" w:styleId="Lienhypertexte">
    <w:name w:val="Hyperlink"/>
    <w:uiPriority w:val="99"/>
    <w:rsid w:val="00E75431"/>
    <w:rPr>
      <w:color w:val="0000FF"/>
      <w:u w:val="single"/>
    </w:rPr>
  </w:style>
  <w:style w:type="paragraph" w:customStyle="1" w:styleId="Titre1sansnumrohorsTM">
    <w:name w:val="Titre 1 sans numéro hors TM"/>
    <w:basedOn w:val="Titre1sansnumro"/>
    <w:autoRedefine/>
    <w:rsid w:val="00E75431"/>
  </w:style>
  <w:style w:type="character" w:styleId="Marquedecommentaire">
    <w:name w:val="annotation reference"/>
    <w:basedOn w:val="Policepardfaut"/>
    <w:rsid w:val="00A37297"/>
    <w:rPr>
      <w:sz w:val="16"/>
      <w:szCs w:val="16"/>
    </w:rPr>
  </w:style>
  <w:style w:type="paragraph" w:styleId="Commentaire">
    <w:name w:val="annotation text"/>
    <w:basedOn w:val="Normal"/>
    <w:link w:val="CommentaireCar"/>
    <w:rsid w:val="00A37297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A37297"/>
    <w:rPr>
      <w:rFonts w:ascii="Garamond" w:hAnsi="Garamond"/>
    </w:rPr>
  </w:style>
  <w:style w:type="paragraph" w:styleId="Objetducommentaire">
    <w:name w:val="annotation subject"/>
    <w:basedOn w:val="Commentaire"/>
    <w:next w:val="Commentaire"/>
    <w:link w:val="ObjetducommentaireCar"/>
    <w:rsid w:val="00A37297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rsid w:val="00A37297"/>
    <w:rPr>
      <w:rFonts w:ascii="Garamond" w:hAnsi="Garamond"/>
      <w:b/>
      <w:bCs/>
    </w:rPr>
  </w:style>
  <w:style w:type="paragraph" w:styleId="Textedebulles">
    <w:name w:val="Balloon Text"/>
    <w:basedOn w:val="Normal"/>
    <w:link w:val="TextedebullesCar"/>
    <w:rsid w:val="00A37297"/>
    <w:pPr>
      <w:spacing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37297"/>
    <w:rPr>
      <w:rFonts w:ascii="Tahoma" w:hAnsi="Tahoma" w:cs="Tahoma"/>
      <w:sz w:val="16"/>
      <w:szCs w:val="16"/>
    </w:rPr>
  </w:style>
  <w:style w:type="paragraph" w:styleId="Lgende">
    <w:name w:val="caption"/>
    <w:basedOn w:val="Normal"/>
    <w:next w:val="Normal"/>
    <w:autoRedefine/>
    <w:unhideWhenUsed/>
    <w:qFormat/>
    <w:rsid w:val="007F7010"/>
    <w:pPr>
      <w:spacing w:after="200"/>
      <w:jc w:val="left"/>
    </w:pPr>
    <w:rPr>
      <w:bCs/>
      <w:sz w:val="20"/>
      <w:szCs w:val="18"/>
    </w:rPr>
  </w:style>
  <w:style w:type="paragraph" w:customStyle="1" w:styleId="Annexe">
    <w:name w:val="Annexe"/>
    <w:basedOn w:val="Titre2"/>
    <w:next w:val="Normal"/>
    <w:qFormat/>
    <w:rsid w:val="005E751B"/>
    <w:pPr>
      <w:numPr>
        <w:ilvl w:val="0"/>
        <w:numId w:val="0"/>
      </w:numPr>
    </w:pPr>
  </w:style>
  <w:style w:type="paragraph" w:styleId="Tabledesillustrations">
    <w:name w:val="table of figures"/>
    <w:basedOn w:val="Normal"/>
    <w:next w:val="Normal"/>
    <w:uiPriority w:val="99"/>
    <w:rsid w:val="00E75DB5"/>
    <w:pPr>
      <w:spacing w:after="0"/>
    </w:pPr>
    <w:rPr>
      <w:rFonts w:ascii="Trebuchet MS" w:hAnsi="Trebuchet MS"/>
    </w:rPr>
  </w:style>
  <w:style w:type="paragraph" w:styleId="TM3">
    <w:name w:val="toc 3"/>
    <w:basedOn w:val="Normal"/>
    <w:next w:val="Normal"/>
    <w:autoRedefine/>
    <w:uiPriority w:val="39"/>
    <w:unhideWhenUsed/>
    <w:rsid w:val="003C5071"/>
    <w:pPr>
      <w:spacing w:after="100"/>
      <w:ind w:left="440"/>
    </w:pPr>
    <w:rPr>
      <w:rFonts w:ascii="Trebuchet MS" w:hAnsi="Trebuchet MS"/>
      <w:sz w:val="18"/>
    </w:rPr>
  </w:style>
  <w:style w:type="paragraph" w:styleId="TM4">
    <w:name w:val="toc 4"/>
    <w:basedOn w:val="Normal"/>
    <w:next w:val="Normal"/>
    <w:autoRedefine/>
    <w:uiPriority w:val="39"/>
    <w:unhideWhenUsed/>
    <w:rsid w:val="003C5071"/>
    <w:pPr>
      <w:spacing w:after="100"/>
      <w:ind w:left="660"/>
    </w:pPr>
    <w:rPr>
      <w:rFonts w:ascii="Trebuchet MS" w:hAnsi="Trebuchet M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marc\OneDrive\Bioget-Partage%20Etudiants\M2%202023\Stages\Guides\Modele_memoire_BioGET_page_garde_anglais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ADEB4C-C3D8-4327-B5B0-589A5E2AE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Modele_memoire_BioGET_page_garde_anglais.dotx</Template>
  <TotalTime>0</TotalTime>
  <Pages>1</Pages>
  <Words>69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2024-01-24T09:53:00Z</dcterms:created>
  <dcterms:modified xsi:type="dcterms:W3CDTF">2024-01-24T09:53:00Z</dcterms:modified>
</cp:coreProperties>
</file>