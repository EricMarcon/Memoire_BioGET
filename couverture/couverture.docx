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B32" w14:textId="3B0FF3A2" w:rsidR="00E75431" w:rsidRDefault="00AB378C" w:rsidP="00E75431">
      <w:bookmarkStart w:id="0" w:name="_Ref474990207"/>
      <w:r>
        <w:rPr>
          <w:noProof/>
        </w:rPr>
        <w:drawing>
          <wp:anchor distT="0" distB="0" distL="114300" distR="114300" simplePos="0" relativeHeight="251659264" behindDoc="0" locked="0" layoutInCell="1" allowOverlap="1" wp14:anchorId="70E7803C" wp14:editId="0D051076">
            <wp:simplePos x="0" y="0"/>
            <wp:positionH relativeFrom="column">
              <wp:posOffset>-60960</wp:posOffset>
            </wp:positionH>
            <wp:positionV relativeFrom="paragraph">
              <wp:posOffset>4445</wp:posOffset>
            </wp:positionV>
            <wp:extent cx="1672590" cy="408305"/>
            <wp:effectExtent l="0" t="0" r="3810" b="0"/>
            <wp:wrapTopAndBottom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3E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7D3951" wp14:editId="660CAFCA">
                <wp:simplePos x="0" y="0"/>
                <wp:positionH relativeFrom="column">
                  <wp:posOffset>4419336</wp:posOffset>
                </wp:positionH>
                <wp:positionV relativeFrom="paragraph">
                  <wp:posOffset>-99946</wp:posOffset>
                </wp:positionV>
                <wp:extent cx="1437005" cy="743585"/>
                <wp:effectExtent l="0" t="0" r="0" b="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7005" cy="743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BEDF4" w14:textId="77777777" w:rsidR="00E75431" w:rsidRPr="000E452F" w:rsidRDefault="00E75431" w:rsidP="00E75431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0E452F">
                              <w:rPr>
                                <w:rFonts w:ascii="Tahoma" w:hAnsi="Tahoma" w:cs="Tahoma"/>
                              </w:rPr>
                              <w:t>Logo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organisme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d’accueil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7D3951" id="Rectangle 6" o:spid="_x0000_s1026" style="position:absolute;left:0;text-align:left;margin-left:348pt;margin-top:-7.85pt;width:113.15pt;height:58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" stroked="f">
                <v:textbox>
                  <w:txbxContent>
                    <w:p w14:paraId="782BEDF4" w14:textId="77777777" w:rsidR="00E75431" w:rsidRPr="000E452F" w:rsidRDefault="00E75431" w:rsidP="00E75431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0E452F">
                        <w:rPr>
                          <w:rFonts w:ascii="Tahoma" w:hAnsi="Tahoma" w:cs="Tahoma"/>
                        </w:rPr>
                        <w:t>Logo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organisme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d’accueil</w:t>
                      </w:r>
                    </w:p>
                  </w:txbxContent>
                </v:textbox>
              </v:rect>
            </w:pict>
          </mc:Fallback>
        </mc:AlternateContent>
      </w:r>
      <w:r w:rsidR="00CF23E1">
        <w:rPr>
          <w:noProof/>
        </w:rPr>
        <w:drawing>
          <wp:anchor distT="0" distB="0" distL="114300" distR="114300" simplePos="0" relativeHeight="251666432" behindDoc="0" locked="0" layoutInCell="0" allowOverlap="1" wp14:anchorId="0FC0D0A5" wp14:editId="7009C7E4">
            <wp:simplePos x="0" y="0"/>
            <wp:positionH relativeFrom="column">
              <wp:posOffset>2240507</wp:posOffset>
            </wp:positionH>
            <wp:positionV relativeFrom="page">
              <wp:posOffset>866955</wp:posOffset>
            </wp:positionV>
            <wp:extent cx="1606550" cy="503555"/>
            <wp:effectExtent l="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F256D" w14:textId="77777777" w:rsidR="00E75431" w:rsidRDefault="00E75431" w:rsidP="00E75431"/>
    <w:p w14:paraId="234B8E88" w14:textId="77777777" w:rsidR="00E75431" w:rsidRPr="008C45F5" w:rsidRDefault="00E75431" w:rsidP="00E75431">
      <w:pPr>
        <w:pStyle w:val="Titredemmoire"/>
        <w:rPr>
          <w:b/>
          <w:bCs/>
        </w:rPr>
      </w:pPr>
      <w:r w:rsidRPr="008C45F5">
        <w:rPr>
          <w:b/>
          <w:bCs/>
        </w:rPr>
        <w:t>Mémoire de stage</w:t>
      </w:r>
    </w:p>
    <w:p w14:paraId="24A7B945" w14:textId="77777777" w:rsidR="00E75431" w:rsidRDefault="00E75431" w:rsidP="00E75431"/>
    <w:p w14:paraId="517B58F1" w14:textId="77777777" w:rsidR="00E75431" w:rsidRDefault="00E75431" w:rsidP="00E75431">
      <w:pPr>
        <w:pStyle w:val="Pagedegarde"/>
      </w:pPr>
      <w:r>
        <w:t>présenté par</w:t>
      </w:r>
    </w:p>
    <w:p w14:paraId="040FFD55" w14:textId="77777777" w:rsidR="00E75431" w:rsidRDefault="00E75431" w:rsidP="00E75431">
      <w:pPr>
        <w:pStyle w:val="Pagedegarde"/>
      </w:pPr>
      <w:r>
        <w:t>(COMPLETER par Prénom NOM)</w:t>
      </w:r>
    </w:p>
    <w:p w14:paraId="747648F1" w14:textId="77777777" w:rsidR="00E75431" w:rsidRDefault="00E75431" w:rsidP="00E75431">
      <w:pPr>
        <w:pStyle w:val="Pagedegarde"/>
      </w:pPr>
    </w:p>
    <w:p w14:paraId="78D9460D" w14:textId="77777777" w:rsidR="00E75431" w:rsidRDefault="00AB47F9" w:rsidP="00E75431">
      <w:pPr>
        <w:pStyle w:val="Pagedegarde"/>
      </w:pPr>
      <w:r>
        <w:t>pour obtenir le diplôme national de master</w:t>
      </w:r>
    </w:p>
    <w:p w14:paraId="42614E58" w14:textId="77777777" w:rsidR="00E75431" w:rsidRDefault="00AB47F9" w:rsidP="00E75431">
      <w:pPr>
        <w:pStyle w:val="Pagedegarde"/>
      </w:pPr>
      <w:r>
        <w:t>mention Biodiversité,</w:t>
      </w:r>
      <w:r w:rsidR="00C45DDE">
        <w:t xml:space="preserve"> é</w:t>
      </w:r>
      <w:r>
        <w:t>cologie,</w:t>
      </w:r>
      <w:r w:rsidR="00C45DDE">
        <w:t xml:space="preserve"> é</w:t>
      </w:r>
      <w:r>
        <w:t>volution</w:t>
      </w:r>
    </w:p>
    <w:p w14:paraId="2A0755EB" w14:textId="77777777" w:rsidR="00AB47F9" w:rsidRPr="00AB47F9" w:rsidRDefault="00AB47F9" w:rsidP="00E75431">
      <w:pPr>
        <w:pStyle w:val="Pagedegarde"/>
        <w:rPr>
          <w:sz w:val="24"/>
          <w:szCs w:val="24"/>
        </w:rPr>
      </w:pPr>
      <w:r w:rsidRPr="00AB47F9">
        <w:rPr>
          <w:sz w:val="24"/>
          <w:szCs w:val="24"/>
        </w:rPr>
        <w:t>parcours Biodiversité végétale et gestion des écosystèmes tropicaux</w:t>
      </w:r>
      <w:r>
        <w:rPr>
          <w:sz w:val="24"/>
          <w:szCs w:val="24"/>
        </w:rPr>
        <w:t xml:space="preserve"> (</w:t>
      </w:r>
      <w:r w:rsidRPr="00AB47F9">
        <w:rPr>
          <w:szCs w:val="28"/>
        </w:rPr>
        <w:t>BIOGET</w:t>
      </w:r>
      <w:r>
        <w:rPr>
          <w:sz w:val="24"/>
          <w:szCs w:val="24"/>
        </w:rPr>
        <w:t>)</w:t>
      </w:r>
    </w:p>
    <w:p w14:paraId="7677EAF0" w14:textId="77777777" w:rsidR="00E75431" w:rsidRDefault="00E75431" w:rsidP="00E75431">
      <w:pPr>
        <w:pStyle w:val="Pagedegarde"/>
      </w:pPr>
    </w:p>
    <w:p w14:paraId="717CFFD5" w14:textId="77777777" w:rsidR="00E75431" w:rsidRDefault="00E75431" w:rsidP="00E75431">
      <w:pPr>
        <w:pStyle w:val="Pagedegarde"/>
      </w:pPr>
    </w:p>
    <w:p w14:paraId="636F77F3" w14:textId="77777777" w:rsidR="00E75431" w:rsidRDefault="00E75431" w:rsidP="00E75431">
      <w:pPr>
        <w:pStyle w:val="Pagedegarde"/>
      </w:pPr>
      <w:r>
        <w:t>Sujet :</w:t>
      </w:r>
    </w:p>
    <w:p w14:paraId="4659A2EF" w14:textId="77777777" w:rsidR="00E75431" w:rsidRDefault="00E75431" w:rsidP="00E75431">
      <w:pPr>
        <w:pStyle w:val="Pagedegard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8C45F5">
        <w:rPr>
          <w:b/>
          <w:bCs/>
          <w:sz w:val="32"/>
          <w:szCs w:val="32"/>
        </w:rPr>
        <w:t>COMPLETER</w:t>
      </w:r>
      <w:r>
        <w:rPr>
          <w:b/>
          <w:bCs/>
          <w:sz w:val="32"/>
          <w:szCs w:val="32"/>
        </w:rPr>
        <w:t>)</w:t>
      </w:r>
    </w:p>
    <w:p w14:paraId="77CC75C0" w14:textId="77777777" w:rsidR="00F3570C" w:rsidRPr="00F3570C" w:rsidRDefault="00F3570C" w:rsidP="00E75431">
      <w:pPr>
        <w:pStyle w:val="Pagedegarde"/>
        <w:rPr>
          <w:bCs/>
          <w:sz w:val="24"/>
          <w:szCs w:val="24"/>
        </w:rPr>
      </w:pPr>
      <w:commentRangeStart w:id="1"/>
      <w:r w:rsidRPr="00F3570C">
        <w:rPr>
          <w:bCs/>
          <w:sz w:val="24"/>
          <w:szCs w:val="24"/>
        </w:rPr>
        <w:t>Tuteur</w:t>
      </w:r>
      <w:r w:rsidR="00B61E6A">
        <w:rPr>
          <w:bCs/>
          <w:sz w:val="24"/>
          <w:szCs w:val="24"/>
        </w:rPr>
        <w:t>/Tutrice</w:t>
      </w:r>
      <w:r w:rsidRPr="00F3570C">
        <w:rPr>
          <w:bCs/>
          <w:sz w:val="24"/>
          <w:szCs w:val="24"/>
        </w:rPr>
        <w:t> </w:t>
      </w:r>
      <w:commentRangeEnd w:id="1"/>
      <w:r w:rsidR="00B61E6A" w:rsidRPr="00F3570C">
        <w:rPr>
          <w:rStyle w:val="Marquedecommentaire"/>
          <w:bCs/>
          <w:sz w:val="24"/>
          <w:szCs w:val="24"/>
        </w:rPr>
        <w:commentReference w:id="1"/>
      </w:r>
      <w:r w:rsidRPr="00F3570C">
        <w:rPr>
          <w:bCs/>
          <w:sz w:val="24"/>
          <w:szCs w:val="24"/>
        </w:rPr>
        <w:t>:</w:t>
      </w:r>
      <w:r w:rsidRPr="00F3570C">
        <w:rPr>
          <w:sz w:val="24"/>
          <w:szCs w:val="24"/>
        </w:rPr>
        <w:t xml:space="preserve"> </w:t>
      </w:r>
      <w:commentRangeStart w:id="2"/>
      <w:r w:rsidRPr="00F3570C">
        <w:rPr>
          <w:bCs/>
          <w:sz w:val="24"/>
          <w:szCs w:val="24"/>
        </w:rPr>
        <w:t xml:space="preserve">Titre </w:t>
      </w:r>
      <w:commentRangeEnd w:id="2"/>
      <w:r w:rsidRPr="00F3570C">
        <w:rPr>
          <w:rStyle w:val="Marquedecommentaire"/>
          <w:bCs/>
          <w:sz w:val="24"/>
          <w:szCs w:val="24"/>
        </w:rPr>
        <w:commentReference w:id="2"/>
      </w:r>
      <w:r w:rsidRPr="00F3570C">
        <w:rPr>
          <w:bCs/>
          <w:sz w:val="24"/>
          <w:szCs w:val="24"/>
        </w:rPr>
        <w:t>Prénom NOM</w:t>
      </w:r>
    </w:p>
    <w:p w14:paraId="79CE392A" w14:textId="77777777" w:rsidR="00E75431" w:rsidRPr="008C45F5" w:rsidRDefault="00E75431" w:rsidP="00E75431">
      <w:pPr>
        <w:pStyle w:val="Pagedegarde"/>
      </w:pPr>
    </w:p>
    <w:p w14:paraId="7773E82E" w14:textId="6CE39860" w:rsidR="00E75431" w:rsidRDefault="00E75431" w:rsidP="00E75431">
      <w:pPr>
        <w:pStyle w:val="Pagedegarde"/>
      </w:pPr>
      <w:r>
        <w:t xml:space="preserve">soutenu publiquement le </w:t>
      </w:r>
      <w:r w:rsidR="00FF137E">
        <w:t>XX xxxx 20</w:t>
      </w:r>
      <w:r w:rsidR="00C976A1">
        <w:t>2</w:t>
      </w:r>
      <w:r w:rsidR="00AB378C">
        <w:t>x</w:t>
      </w:r>
    </w:p>
    <w:p w14:paraId="349F2A84" w14:textId="77777777" w:rsidR="00E75431" w:rsidRDefault="00E75431" w:rsidP="00E75431">
      <w:pPr>
        <w:pStyle w:val="Pagedegarde"/>
      </w:pPr>
    </w:p>
    <w:p w14:paraId="592EE2E4" w14:textId="77777777" w:rsidR="00E75431" w:rsidRDefault="00E75431" w:rsidP="00E75431">
      <w:pPr>
        <w:pStyle w:val="Pagedegarde"/>
      </w:pPr>
      <w:r>
        <w:t>à Montpellier</w:t>
      </w:r>
    </w:p>
    <w:p w14:paraId="76C335F8" w14:textId="77777777" w:rsidR="00E75431" w:rsidRDefault="00E75431" w:rsidP="00E75431"/>
    <w:p w14:paraId="39FA4F93" w14:textId="77777777" w:rsidR="00E75431" w:rsidRDefault="00E75431" w:rsidP="00E75431">
      <w:pPr>
        <w:pStyle w:val="Pagedegarde"/>
      </w:pPr>
      <w:r>
        <w:t>devant le jury suivant</w:t>
      </w:r>
      <w:r w:rsidR="00F3570C">
        <w:t> </w:t>
      </w:r>
      <w:r>
        <w:t>:</w:t>
      </w:r>
    </w:p>
    <w:p w14:paraId="52CB8435" w14:textId="77777777" w:rsidR="00E75431" w:rsidRDefault="00E75431" w:rsidP="00E75431"/>
    <w:tbl>
      <w:tblPr>
        <w:tblW w:w="7908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60"/>
        <w:gridCol w:w="567"/>
        <w:gridCol w:w="4081"/>
      </w:tblGrid>
      <w:tr w:rsidR="00E75431" w14:paraId="0D793E5A" w14:textId="77777777" w:rsidTr="00FF137E">
        <w:trPr>
          <w:cantSplit/>
          <w:jc w:val="center"/>
        </w:trPr>
        <w:tc>
          <w:tcPr>
            <w:tcW w:w="3260" w:type="dxa"/>
          </w:tcPr>
          <w:p w14:paraId="649BBBDE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commentRangeStart w:id="3"/>
            <w:r>
              <w:rPr>
                <w:sz w:val="24"/>
                <w:szCs w:val="24"/>
              </w:rPr>
              <w:t xml:space="preserve">Titre </w:t>
            </w:r>
            <w:commentRangeEnd w:id="3"/>
            <w:r w:rsidR="00882527">
              <w:rPr>
                <w:rStyle w:val="Marquedecommentaire"/>
                <w:sz w:val="24"/>
                <w:szCs w:val="24"/>
              </w:rPr>
              <w:commentReference w:id="3"/>
            </w:r>
            <w:commentRangeStart w:id="4"/>
            <w:r>
              <w:rPr>
                <w:sz w:val="24"/>
                <w:szCs w:val="24"/>
              </w:rPr>
              <w:t>Prénom NOM</w:t>
            </w:r>
            <w:commentRangeEnd w:id="4"/>
            <w:r w:rsidR="007F634C" w:rsidRPr="00FF2381">
              <w:rPr>
                <w:rStyle w:val="Marquedecommentaire"/>
                <w:sz w:val="24"/>
                <w:szCs w:val="24"/>
              </w:rPr>
              <w:commentReference w:id="4"/>
            </w:r>
          </w:p>
        </w:tc>
        <w:tc>
          <w:tcPr>
            <w:tcW w:w="567" w:type="dxa"/>
          </w:tcPr>
          <w:p w14:paraId="458332F4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5546856B" w14:textId="77777777" w:rsidR="00E75431" w:rsidRPr="00FF2381" w:rsidRDefault="007F634C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Rappor</w:t>
            </w:r>
            <w:r w:rsidR="00683975" w:rsidRPr="00683975">
              <w:rPr>
                <w:sz w:val="24"/>
                <w:szCs w:val="24"/>
              </w:rPr>
              <w:t>teur</w:t>
            </w:r>
          </w:p>
        </w:tc>
      </w:tr>
      <w:tr w:rsidR="00E75431" w14:paraId="7310168D" w14:textId="77777777" w:rsidTr="00FF137E">
        <w:trPr>
          <w:cantSplit/>
          <w:jc w:val="center"/>
        </w:trPr>
        <w:tc>
          <w:tcPr>
            <w:tcW w:w="3260" w:type="dxa"/>
          </w:tcPr>
          <w:p w14:paraId="7F59CC6C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3304413F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4547EB06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  <w:tr w:rsidR="00E75431" w14:paraId="695FFDF9" w14:textId="77777777" w:rsidTr="00FF137E">
        <w:trPr>
          <w:cantSplit/>
          <w:jc w:val="center"/>
        </w:trPr>
        <w:tc>
          <w:tcPr>
            <w:tcW w:w="3260" w:type="dxa"/>
          </w:tcPr>
          <w:p w14:paraId="4B3E031A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2509DB3B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062C37A9" w14:textId="77777777" w:rsidR="00E75431" w:rsidRPr="00FF2381" w:rsidRDefault="007F634C" w:rsidP="00AB47F9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</w:tbl>
    <w:p w14:paraId="229F2069" w14:textId="77777777" w:rsidR="00313710" w:rsidRDefault="00313710" w:rsidP="00E75431">
      <w:pPr>
        <w:pStyle w:val="Pagedegarde"/>
        <w:jc w:val="left"/>
        <w:rPr>
          <w:sz w:val="24"/>
          <w:szCs w:val="24"/>
        </w:rPr>
      </w:pPr>
    </w:p>
    <w:p w14:paraId="4DAB25A6" w14:textId="77777777" w:rsidR="00313710" w:rsidRDefault="00313710">
      <w:pPr>
        <w:spacing w:after="0"/>
        <w:jc w:val="left"/>
        <w:rPr>
          <w:rFonts w:ascii="Trebuchet MS" w:hAnsi="Trebuchet MS"/>
          <w:szCs w:val="24"/>
        </w:rPr>
      </w:pPr>
    </w:p>
    <w:p w14:paraId="39D0326A" w14:textId="77777777" w:rsidR="00E75431" w:rsidRDefault="00E75431" w:rsidP="00E75431">
      <w:pPr>
        <w:pStyle w:val="Pagedegarde"/>
        <w:jc w:val="left"/>
        <w:rPr>
          <w:sz w:val="24"/>
          <w:szCs w:val="24"/>
        </w:rPr>
      </w:pPr>
    </w:p>
    <w:bookmarkEnd w:id="0"/>
    <w:p w14:paraId="4EA538B4" w14:textId="77777777" w:rsidR="00A37297" w:rsidRPr="007F7010" w:rsidRDefault="00A37297" w:rsidP="00A649B4">
      <w:pPr>
        <w:pStyle w:val="Titre1sansnumro"/>
      </w:pPr>
    </w:p>
    <w:sectPr w:rsidR="00A37297" w:rsidRPr="007F7010" w:rsidSect="00A649B4">
      <w:headerReference w:type="even" r:id="rId13"/>
      <w:headerReference w:type="default" r:id="rId14"/>
      <w:type w:val="oddPage"/>
      <w:pgSz w:w="11906" w:h="16838" w:code="9"/>
      <w:pgMar w:top="1418" w:right="1418" w:bottom="1418" w:left="1418" w:header="720" w:footer="720" w:gutter="709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eur" w:initials="A">
    <w:p w14:paraId="43132DFE" w14:textId="77777777" w:rsidR="00B61E6A" w:rsidRDefault="00B61E6A">
      <w:pPr>
        <w:pStyle w:val="Commentaire"/>
      </w:pPr>
      <w:r>
        <w:rPr>
          <w:rStyle w:val="Marquedecommentaire"/>
        </w:rPr>
        <w:annotationRef/>
      </w:r>
      <w:r>
        <w:t>Supprimer la version inutile</w:t>
      </w:r>
    </w:p>
  </w:comment>
  <w:comment w:id="2" w:author="Auteur" w:initials="A">
    <w:p w14:paraId="51D835A0" w14:textId="77777777" w:rsidR="00F3570C" w:rsidRDefault="00F3570C">
      <w:pPr>
        <w:pStyle w:val="Commentaire"/>
      </w:pPr>
      <w:r>
        <w:rPr>
          <w:rStyle w:val="Marquedecommentaire"/>
        </w:rPr>
        <w:annotationRef/>
      </w:r>
      <w:r w:rsidRPr="00F3570C">
        <w:t>Pr (pour professeur), Dr (pour docteur)…</w:t>
      </w:r>
    </w:p>
  </w:comment>
  <w:comment w:id="3" w:author="Auteur" w:initials="A">
    <w:p w14:paraId="6E8E187C" w14:textId="77777777" w:rsidR="00882527" w:rsidRDefault="00882527">
      <w:pPr>
        <w:pStyle w:val="Commentaire"/>
      </w:pPr>
      <w:r>
        <w:rPr>
          <w:rStyle w:val="Marquedecommentaire"/>
        </w:rPr>
        <w:annotationRef/>
      </w:r>
      <w:r>
        <w:t>Pr (pour professeur), Dr (pour docteur)…</w:t>
      </w:r>
    </w:p>
  </w:comment>
  <w:comment w:id="4" w:author="Auteur" w:initials="A">
    <w:p w14:paraId="5C4E3353" w14:textId="77777777" w:rsidR="007F634C" w:rsidRDefault="007F634C">
      <w:pPr>
        <w:pStyle w:val="Commentaire"/>
      </w:pPr>
      <w:r>
        <w:rPr>
          <w:rStyle w:val="Marquedecommentaire"/>
        </w:rPr>
        <w:annotationRef/>
      </w:r>
      <w:r w:rsidRPr="007F634C">
        <w:t>A modifier après la soutenance</w:t>
      </w:r>
      <w:r>
        <w:t> ; le rapporteur est l’évaluateur externe ; les examinateurs sont les membres de l’équipe pédagogique qui forment le jury permanent. Il peut y en avoir plus que deux (en ce cas ajouter autant de lignes que nécessaire)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132DFE" w15:done="0"/>
  <w15:commentEx w15:paraId="51D835A0" w15:done="0"/>
  <w15:commentEx w15:paraId="6E8E187C" w15:done="0"/>
  <w15:commentEx w15:paraId="5C4E33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132DFE" w16cid:durableId="233FC016"/>
  <w16cid:commentId w16cid:paraId="51D835A0" w16cid:durableId="233FC017"/>
  <w16cid:commentId w16cid:paraId="6E8E187C" w16cid:durableId="233FC018"/>
  <w16cid:commentId w16cid:paraId="5C4E3353" w16cid:durableId="233FC0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98BE" w14:textId="77777777" w:rsidR="00115C19" w:rsidRDefault="00115C19" w:rsidP="00AC1F5C">
      <w:pPr>
        <w:spacing w:after="0"/>
      </w:pPr>
      <w:r>
        <w:separator/>
      </w:r>
    </w:p>
  </w:endnote>
  <w:endnote w:type="continuationSeparator" w:id="0">
    <w:p w14:paraId="2FE5F701" w14:textId="77777777" w:rsidR="00115C19" w:rsidRDefault="00115C19" w:rsidP="00AC1F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Humnst BT">
    <w:altName w:val="Arial"/>
    <w:charset w:val="00"/>
    <w:family w:val="swiss"/>
    <w:pitch w:val="variable"/>
    <w:sig w:usb0="00000001" w:usb1="00000000" w:usb2="00000000" w:usb3="00000000" w:csb0="0000001B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B763" w14:textId="77777777" w:rsidR="00115C19" w:rsidRDefault="00115C19" w:rsidP="00AC1F5C">
      <w:pPr>
        <w:spacing w:after="0"/>
      </w:pPr>
      <w:r>
        <w:separator/>
      </w:r>
    </w:p>
  </w:footnote>
  <w:footnote w:type="continuationSeparator" w:id="0">
    <w:p w14:paraId="51945D81" w14:textId="77777777" w:rsidR="00115C19" w:rsidRDefault="00115C19" w:rsidP="00AC1F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CDF9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 xml:space="preserve">- </w:t>
    </w:r>
    <w:r w:rsidRPr="00C90326">
      <w:rPr>
        <w:rStyle w:val="Numrodepage"/>
      </w:rPr>
      <w:fldChar w:fldCharType="begin"/>
    </w:r>
    <w:r w:rsidRPr="00C90326">
      <w:rPr>
        <w:rStyle w:val="Numrodepage"/>
      </w:rPr>
      <w:instrText xml:space="preserve">PAGE  </w:instrText>
    </w:r>
    <w:r w:rsidRPr="00C90326">
      <w:rPr>
        <w:rStyle w:val="Numrodepage"/>
      </w:rPr>
      <w:fldChar w:fldCharType="separate"/>
    </w:r>
    <w:r w:rsidR="00C976A1">
      <w:rPr>
        <w:rStyle w:val="Numrodepage"/>
        <w:noProof/>
      </w:rPr>
      <w:t>26</w:t>
    </w:r>
    <w:r w:rsidRPr="00C90326">
      <w:rPr>
        <w:rStyle w:val="Numrodepage"/>
      </w:rPr>
      <w:fldChar w:fldCharType="end"/>
    </w:r>
    <w:r>
      <w:rPr>
        <w:rStyle w:val="Numrodepage"/>
        <w:b w:val="0"/>
      </w:rPr>
      <w:t xml:space="preserve"> -</w:t>
    </w:r>
    <w:r>
      <w:rPr>
        <w:rStyle w:val="Numrodepage"/>
        <w:b w:val="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23B0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ab/>
    </w:r>
    <w:r>
      <w:rPr>
        <w:rStyle w:val="Numrodepage"/>
      </w:rPr>
      <w:t xml:space="preserve">- </w: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A4B2C">
      <w:rPr>
        <w:rStyle w:val="Numrodepage"/>
        <w:noProof/>
      </w:rPr>
      <w:t>27</w:t>
    </w:r>
    <w:r>
      <w:rPr>
        <w:rStyle w:val="Numrodepage"/>
      </w:rPr>
      <w:fldChar w:fldCharType="end"/>
    </w:r>
    <w:r>
      <w:rPr>
        <w:rStyle w:val="Numrodepage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418F3"/>
    <w:multiLevelType w:val="multilevel"/>
    <w:tmpl w:val="1458E5E4"/>
    <w:name w:val="Thèse"/>
    <w:lvl w:ilvl="0">
      <w:start w:val="1"/>
      <w:numFmt w:val="decimal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  <w:rPr>
        <w:rFonts w:hint="default"/>
        <w:b/>
        <w:i w:val="0"/>
        <w:caps w:val="0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5217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E0"/>
    <w:rsid w:val="000002AB"/>
    <w:rsid w:val="00011EC9"/>
    <w:rsid w:val="000170AF"/>
    <w:rsid w:val="000239C8"/>
    <w:rsid w:val="0003006B"/>
    <w:rsid w:val="000368A1"/>
    <w:rsid w:val="00043661"/>
    <w:rsid w:val="000463C2"/>
    <w:rsid w:val="00047EA4"/>
    <w:rsid w:val="00047F70"/>
    <w:rsid w:val="000516FB"/>
    <w:rsid w:val="00071215"/>
    <w:rsid w:val="0007489B"/>
    <w:rsid w:val="00083FCF"/>
    <w:rsid w:val="00090176"/>
    <w:rsid w:val="00095FA3"/>
    <w:rsid w:val="000A28C5"/>
    <w:rsid w:val="000A49E8"/>
    <w:rsid w:val="000A5590"/>
    <w:rsid w:val="000B6299"/>
    <w:rsid w:val="000C7463"/>
    <w:rsid w:val="000D6A9F"/>
    <w:rsid w:val="000F0E91"/>
    <w:rsid w:val="000F3022"/>
    <w:rsid w:val="000F56E0"/>
    <w:rsid w:val="00100CAE"/>
    <w:rsid w:val="001060C2"/>
    <w:rsid w:val="00106B4A"/>
    <w:rsid w:val="00107228"/>
    <w:rsid w:val="00107575"/>
    <w:rsid w:val="00113EC4"/>
    <w:rsid w:val="00115C19"/>
    <w:rsid w:val="0012588A"/>
    <w:rsid w:val="00135437"/>
    <w:rsid w:val="00142DC2"/>
    <w:rsid w:val="00147813"/>
    <w:rsid w:val="0015067D"/>
    <w:rsid w:val="001525FF"/>
    <w:rsid w:val="00157BE7"/>
    <w:rsid w:val="00162F34"/>
    <w:rsid w:val="00166C53"/>
    <w:rsid w:val="00181117"/>
    <w:rsid w:val="00183B7B"/>
    <w:rsid w:val="00186C0A"/>
    <w:rsid w:val="00187D4A"/>
    <w:rsid w:val="00193DFB"/>
    <w:rsid w:val="001A005D"/>
    <w:rsid w:val="001A11E1"/>
    <w:rsid w:val="001A3307"/>
    <w:rsid w:val="001A7E47"/>
    <w:rsid w:val="001B2BBB"/>
    <w:rsid w:val="001C0033"/>
    <w:rsid w:val="001C0793"/>
    <w:rsid w:val="001C2C79"/>
    <w:rsid w:val="001C39D5"/>
    <w:rsid w:val="001C6400"/>
    <w:rsid w:val="001D4365"/>
    <w:rsid w:val="001D49B3"/>
    <w:rsid w:val="001E2980"/>
    <w:rsid w:val="001E3329"/>
    <w:rsid w:val="001E41C4"/>
    <w:rsid w:val="001E6EE6"/>
    <w:rsid w:val="001E7F61"/>
    <w:rsid w:val="002031F6"/>
    <w:rsid w:val="002037D2"/>
    <w:rsid w:val="002039B5"/>
    <w:rsid w:val="00205D85"/>
    <w:rsid w:val="00211414"/>
    <w:rsid w:val="002114A3"/>
    <w:rsid w:val="002177A3"/>
    <w:rsid w:val="00217C2D"/>
    <w:rsid w:val="0022051B"/>
    <w:rsid w:val="00222C0A"/>
    <w:rsid w:val="00225826"/>
    <w:rsid w:val="00240FB5"/>
    <w:rsid w:val="00241E46"/>
    <w:rsid w:val="00253B13"/>
    <w:rsid w:val="00261B1A"/>
    <w:rsid w:val="00265152"/>
    <w:rsid w:val="00281445"/>
    <w:rsid w:val="00282244"/>
    <w:rsid w:val="00284016"/>
    <w:rsid w:val="00287EE6"/>
    <w:rsid w:val="0029158F"/>
    <w:rsid w:val="00294602"/>
    <w:rsid w:val="002A2DE1"/>
    <w:rsid w:val="002B16E0"/>
    <w:rsid w:val="002C4EEC"/>
    <w:rsid w:val="002C72A6"/>
    <w:rsid w:val="002D3AB4"/>
    <w:rsid w:val="002D7548"/>
    <w:rsid w:val="002D7788"/>
    <w:rsid w:val="002D78CB"/>
    <w:rsid w:val="002E2A63"/>
    <w:rsid w:val="002E3BAE"/>
    <w:rsid w:val="002E3E8B"/>
    <w:rsid w:val="002E6DF2"/>
    <w:rsid w:val="002F23D0"/>
    <w:rsid w:val="003042E5"/>
    <w:rsid w:val="00304F9A"/>
    <w:rsid w:val="00306650"/>
    <w:rsid w:val="003110BF"/>
    <w:rsid w:val="00313710"/>
    <w:rsid w:val="00315AD6"/>
    <w:rsid w:val="00317F8F"/>
    <w:rsid w:val="003228F8"/>
    <w:rsid w:val="003237CD"/>
    <w:rsid w:val="00343757"/>
    <w:rsid w:val="00346858"/>
    <w:rsid w:val="0035007B"/>
    <w:rsid w:val="00357A14"/>
    <w:rsid w:val="00370291"/>
    <w:rsid w:val="00373B17"/>
    <w:rsid w:val="00374A97"/>
    <w:rsid w:val="00377637"/>
    <w:rsid w:val="0038563D"/>
    <w:rsid w:val="003863C0"/>
    <w:rsid w:val="003900E0"/>
    <w:rsid w:val="00397DEA"/>
    <w:rsid w:val="003A2B68"/>
    <w:rsid w:val="003A4B2C"/>
    <w:rsid w:val="003B04C1"/>
    <w:rsid w:val="003B0AB7"/>
    <w:rsid w:val="003C2FB2"/>
    <w:rsid w:val="003C5071"/>
    <w:rsid w:val="003C509C"/>
    <w:rsid w:val="003D053B"/>
    <w:rsid w:val="003D448C"/>
    <w:rsid w:val="003D69F5"/>
    <w:rsid w:val="003E4DE0"/>
    <w:rsid w:val="003F17BB"/>
    <w:rsid w:val="00403C82"/>
    <w:rsid w:val="00404B2B"/>
    <w:rsid w:val="00405218"/>
    <w:rsid w:val="00412997"/>
    <w:rsid w:val="00412F1C"/>
    <w:rsid w:val="00414722"/>
    <w:rsid w:val="00415397"/>
    <w:rsid w:val="00424CE1"/>
    <w:rsid w:val="00445269"/>
    <w:rsid w:val="0045068D"/>
    <w:rsid w:val="00451779"/>
    <w:rsid w:val="00452C2F"/>
    <w:rsid w:val="0045672A"/>
    <w:rsid w:val="00456D75"/>
    <w:rsid w:val="00462976"/>
    <w:rsid w:val="00464247"/>
    <w:rsid w:val="00466F34"/>
    <w:rsid w:val="004672BB"/>
    <w:rsid w:val="004812A9"/>
    <w:rsid w:val="00486059"/>
    <w:rsid w:val="004A1B71"/>
    <w:rsid w:val="004B4078"/>
    <w:rsid w:val="004C7E85"/>
    <w:rsid w:val="004E13D2"/>
    <w:rsid w:val="004E31E6"/>
    <w:rsid w:val="004E3CE9"/>
    <w:rsid w:val="004E4403"/>
    <w:rsid w:val="004F16D0"/>
    <w:rsid w:val="004F2E6F"/>
    <w:rsid w:val="004F728D"/>
    <w:rsid w:val="005014B0"/>
    <w:rsid w:val="005124AD"/>
    <w:rsid w:val="00521A7D"/>
    <w:rsid w:val="00525721"/>
    <w:rsid w:val="00530D8D"/>
    <w:rsid w:val="00531853"/>
    <w:rsid w:val="00534AE8"/>
    <w:rsid w:val="00542C2E"/>
    <w:rsid w:val="00553929"/>
    <w:rsid w:val="0055477C"/>
    <w:rsid w:val="00560A88"/>
    <w:rsid w:val="00572F0A"/>
    <w:rsid w:val="005762E0"/>
    <w:rsid w:val="00581EC9"/>
    <w:rsid w:val="00582E80"/>
    <w:rsid w:val="00583E8B"/>
    <w:rsid w:val="005911F8"/>
    <w:rsid w:val="00594CF8"/>
    <w:rsid w:val="005A53B3"/>
    <w:rsid w:val="005A5770"/>
    <w:rsid w:val="005B48EB"/>
    <w:rsid w:val="005C47A4"/>
    <w:rsid w:val="005D24BE"/>
    <w:rsid w:val="005E0ECF"/>
    <w:rsid w:val="005E70DF"/>
    <w:rsid w:val="005E751B"/>
    <w:rsid w:val="006129AA"/>
    <w:rsid w:val="00637C10"/>
    <w:rsid w:val="006500E4"/>
    <w:rsid w:val="00650C84"/>
    <w:rsid w:val="00654EF5"/>
    <w:rsid w:val="0066469F"/>
    <w:rsid w:val="0068039B"/>
    <w:rsid w:val="00681758"/>
    <w:rsid w:val="0068245A"/>
    <w:rsid w:val="00683975"/>
    <w:rsid w:val="0069061E"/>
    <w:rsid w:val="00691795"/>
    <w:rsid w:val="00691C04"/>
    <w:rsid w:val="006A4BDB"/>
    <w:rsid w:val="006B4974"/>
    <w:rsid w:val="006C0C5E"/>
    <w:rsid w:val="006F25AF"/>
    <w:rsid w:val="006F3178"/>
    <w:rsid w:val="007019D4"/>
    <w:rsid w:val="007040A7"/>
    <w:rsid w:val="0070492E"/>
    <w:rsid w:val="0071022B"/>
    <w:rsid w:val="00712229"/>
    <w:rsid w:val="00714EEF"/>
    <w:rsid w:val="00715BCC"/>
    <w:rsid w:val="007221ED"/>
    <w:rsid w:val="00725861"/>
    <w:rsid w:val="00727ECE"/>
    <w:rsid w:val="00735CBE"/>
    <w:rsid w:val="00736B6C"/>
    <w:rsid w:val="0074441B"/>
    <w:rsid w:val="0074553F"/>
    <w:rsid w:val="00747AF2"/>
    <w:rsid w:val="007501F8"/>
    <w:rsid w:val="007513E2"/>
    <w:rsid w:val="00751718"/>
    <w:rsid w:val="00752D1E"/>
    <w:rsid w:val="00753C6C"/>
    <w:rsid w:val="0075544D"/>
    <w:rsid w:val="00774566"/>
    <w:rsid w:val="00781D9C"/>
    <w:rsid w:val="00785202"/>
    <w:rsid w:val="007A00C8"/>
    <w:rsid w:val="007A2AB0"/>
    <w:rsid w:val="007A61DA"/>
    <w:rsid w:val="007B1518"/>
    <w:rsid w:val="007B672D"/>
    <w:rsid w:val="007B7B7A"/>
    <w:rsid w:val="007C5A84"/>
    <w:rsid w:val="007D3DEF"/>
    <w:rsid w:val="007E0722"/>
    <w:rsid w:val="007E11A6"/>
    <w:rsid w:val="007E5B04"/>
    <w:rsid w:val="007E7709"/>
    <w:rsid w:val="007F634C"/>
    <w:rsid w:val="007F7010"/>
    <w:rsid w:val="0080102C"/>
    <w:rsid w:val="0080306F"/>
    <w:rsid w:val="0080657A"/>
    <w:rsid w:val="008119B8"/>
    <w:rsid w:val="00817FB0"/>
    <w:rsid w:val="00820716"/>
    <w:rsid w:val="0082074F"/>
    <w:rsid w:val="008218F1"/>
    <w:rsid w:val="00821C63"/>
    <w:rsid w:val="00822E4F"/>
    <w:rsid w:val="00827BC5"/>
    <w:rsid w:val="008374E7"/>
    <w:rsid w:val="00837DE4"/>
    <w:rsid w:val="00842938"/>
    <w:rsid w:val="00843811"/>
    <w:rsid w:val="00847047"/>
    <w:rsid w:val="008518FD"/>
    <w:rsid w:val="008528F4"/>
    <w:rsid w:val="00854680"/>
    <w:rsid w:val="00863069"/>
    <w:rsid w:val="0087101D"/>
    <w:rsid w:val="00876198"/>
    <w:rsid w:val="00880AE3"/>
    <w:rsid w:val="00882527"/>
    <w:rsid w:val="00896D0A"/>
    <w:rsid w:val="008A0453"/>
    <w:rsid w:val="008B5899"/>
    <w:rsid w:val="008D1FF2"/>
    <w:rsid w:val="008D20DA"/>
    <w:rsid w:val="008D347A"/>
    <w:rsid w:val="008D4621"/>
    <w:rsid w:val="008D676C"/>
    <w:rsid w:val="008D77B6"/>
    <w:rsid w:val="008E37AC"/>
    <w:rsid w:val="008F0B90"/>
    <w:rsid w:val="008F19BC"/>
    <w:rsid w:val="008F6E57"/>
    <w:rsid w:val="00904BEE"/>
    <w:rsid w:val="009114C4"/>
    <w:rsid w:val="009171B1"/>
    <w:rsid w:val="009222C4"/>
    <w:rsid w:val="009317A0"/>
    <w:rsid w:val="00933149"/>
    <w:rsid w:val="0093380A"/>
    <w:rsid w:val="00936976"/>
    <w:rsid w:val="009371AB"/>
    <w:rsid w:val="00940726"/>
    <w:rsid w:val="00944825"/>
    <w:rsid w:val="009452EA"/>
    <w:rsid w:val="00947D8D"/>
    <w:rsid w:val="009536A1"/>
    <w:rsid w:val="00954AE0"/>
    <w:rsid w:val="00965C5F"/>
    <w:rsid w:val="00973355"/>
    <w:rsid w:val="00983170"/>
    <w:rsid w:val="00983E21"/>
    <w:rsid w:val="009845B2"/>
    <w:rsid w:val="00985032"/>
    <w:rsid w:val="009910F1"/>
    <w:rsid w:val="009914C7"/>
    <w:rsid w:val="009915B4"/>
    <w:rsid w:val="00992D56"/>
    <w:rsid w:val="009B17DF"/>
    <w:rsid w:val="009C27D2"/>
    <w:rsid w:val="009C36D6"/>
    <w:rsid w:val="009D0A9F"/>
    <w:rsid w:val="009E1D55"/>
    <w:rsid w:val="009F2E49"/>
    <w:rsid w:val="009F7BA3"/>
    <w:rsid w:val="00A005B0"/>
    <w:rsid w:val="00A00CBD"/>
    <w:rsid w:val="00A15E29"/>
    <w:rsid w:val="00A30BB6"/>
    <w:rsid w:val="00A312E2"/>
    <w:rsid w:val="00A31CE1"/>
    <w:rsid w:val="00A353DA"/>
    <w:rsid w:val="00A364F4"/>
    <w:rsid w:val="00A37297"/>
    <w:rsid w:val="00A5181A"/>
    <w:rsid w:val="00A54211"/>
    <w:rsid w:val="00A56EC8"/>
    <w:rsid w:val="00A577F7"/>
    <w:rsid w:val="00A57A8B"/>
    <w:rsid w:val="00A616E0"/>
    <w:rsid w:val="00A649B4"/>
    <w:rsid w:val="00A7424C"/>
    <w:rsid w:val="00A80302"/>
    <w:rsid w:val="00A8135A"/>
    <w:rsid w:val="00A8590F"/>
    <w:rsid w:val="00A91E58"/>
    <w:rsid w:val="00AA1213"/>
    <w:rsid w:val="00AA1B37"/>
    <w:rsid w:val="00AA276B"/>
    <w:rsid w:val="00AA3092"/>
    <w:rsid w:val="00AB378C"/>
    <w:rsid w:val="00AB47F9"/>
    <w:rsid w:val="00AB66D1"/>
    <w:rsid w:val="00AC1F5C"/>
    <w:rsid w:val="00AD091B"/>
    <w:rsid w:val="00AD2CAA"/>
    <w:rsid w:val="00AE39F9"/>
    <w:rsid w:val="00AE5DBF"/>
    <w:rsid w:val="00AE5FFD"/>
    <w:rsid w:val="00AE7A2B"/>
    <w:rsid w:val="00AF7689"/>
    <w:rsid w:val="00B073AD"/>
    <w:rsid w:val="00B12A8F"/>
    <w:rsid w:val="00B15580"/>
    <w:rsid w:val="00B15FBD"/>
    <w:rsid w:val="00B21D07"/>
    <w:rsid w:val="00B24A43"/>
    <w:rsid w:val="00B40E3A"/>
    <w:rsid w:val="00B41CBC"/>
    <w:rsid w:val="00B42DE6"/>
    <w:rsid w:val="00B4600B"/>
    <w:rsid w:val="00B5050F"/>
    <w:rsid w:val="00B510C0"/>
    <w:rsid w:val="00B61013"/>
    <w:rsid w:val="00B61E6A"/>
    <w:rsid w:val="00B6574B"/>
    <w:rsid w:val="00B6683F"/>
    <w:rsid w:val="00B74F95"/>
    <w:rsid w:val="00B75B8B"/>
    <w:rsid w:val="00B9589C"/>
    <w:rsid w:val="00BA07F3"/>
    <w:rsid w:val="00BB27D8"/>
    <w:rsid w:val="00BB5E02"/>
    <w:rsid w:val="00BB7691"/>
    <w:rsid w:val="00BC231C"/>
    <w:rsid w:val="00BC398D"/>
    <w:rsid w:val="00BD1A42"/>
    <w:rsid w:val="00BD1E63"/>
    <w:rsid w:val="00BD1ECA"/>
    <w:rsid w:val="00BD3333"/>
    <w:rsid w:val="00BE03AA"/>
    <w:rsid w:val="00BE6800"/>
    <w:rsid w:val="00BF1F56"/>
    <w:rsid w:val="00BF58A4"/>
    <w:rsid w:val="00BF7CD4"/>
    <w:rsid w:val="00C01E52"/>
    <w:rsid w:val="00C04271"/>
    <w:rsid w:val="00C10434"/>
    <w:rsid w:val="00C1258A"/>
    <w:rsid w:val="00C24630"/>
    <w:rsid w:val="00C30BCD"/>
    <w:rsid w:val="00C40E86"/>
    <w:rsid w:val="00C4180E"/>
    <w:rsid w:val="00C4223E"/>
    <w:rsid w:val="00C45DDE"/>
    <w:rsid w:val="00C62534"/>
    <w:rsid w:val="00C64772"/>
    <w:rsid w:val="00C64F2F"/>
    <w:rsid w:val="00C7129C"/>
    <w:rsid w:val="00C755CC"/>
    <w:rsid w:val="00C80897"/>
    <w:rsid w:val="00C838D5"/>
    <w:rsid w:val="00C938BC"/>
    <w:rsid w:val="00C948CA"/>
    <w:rsid w:val="00C950CE"/>
    <w:rsid w:val="00C9555C"/>
    <w:rsid w:val="00C976A1"/>
    <w:rsid w:val="00CA31F7"/>
    <w:rsid w:val="00CA4D69"/>
    <w:rsid w:val="00CA7029"/>
    <w:rsid w:val="00CB10A1"/>
    <w:rsid w:val="00CB21B8"/>
    <w:rsid w:val="00CB2375"/>
    <w:rsid w:val="00CB4864"/>
    <w:rsid w:val="00CC26B2"/>
    <w:rsid w:val="00CC3933"/>
    <w:rsid w:val="00CD2854"/>
    <w:rsid w:val="00CF23E1"/>
    <w:rsid w:val="00CF598A"/>
    <w:rsid w:val="00CF733E"/>
    <w:rsid w:val="00D26EF5"/>
    <w:rsid w:val="00D300BA"/>
    <w:rsid w:val="00D34657"/>
    <w:rsid w:val="00D3491E"/>
    <w:rsid w:val="00D42704"/>
    <w:rsid w:val="00D42C89"/>
    <w:rsid w:val="00D4378C"/>
    <w:rsid w:val="00D50189"/>
    <w:rsid w:val="00D51DFC"/>
    <w:rsid w:val="00D53E01"/>
    <w:rsid w:val="00D652B2"/>
    <w:rsid w:val="00D73BC0"/>
    <w:rsid w:val="00D82116"/>
    <w:rsid w:val="00D94A4E"/>
    <w:rsid w:val="00D95FBE"/>
    <w:rsid w:val="00D962B9"/>
    <w:rsid w:val="00DA570A"/>
    <w:rsid w:val="00DB22FC"/>
    <w:rsid w:val="00DD0650"/>
    <w:rsid w:val="00DD3DB8"/>
    <w:rsid w:val="00DD6390"/>
    <w:rsid w:val="00DD639C"/>
    <w:rsid w:val="00DD7849"/>
    <w:rsid w:val="00DE6961"/>
    <w:rsid w:val="00DF6386"/>
    <w:rsid w:val="00E01EB9"/>
    <w:rsid w:val="00E05C2D"/>
    <w:rsid w:val="00E10D9C"/>
    <w:rsid w:val="00E22493"/>
    <w:rsid w:val="00E30561"/>
    <w:rsid w:val="00E323D1"/>
    <w:rsid w:val="00E338A3"/>
    <w:rsid w:val="00E36143"/>
    <w:rsid w:val="00E365D8"/>
    <w:rsid w:val="00E40B0A"/>
    <w:rsid w:val="00E535B7"/>
    <w:rsid w:val="00E570BC"/>
    <w:rsid w:val="00E57F2E"/>
    <w:rsid w:val="00E63D0B"/>
    <w:rsid w:val="00E6709C"/>
    <w:rsid w:val="00E75431"/>
    <w:rsid w:val="00E75DB5"/>
    <w:rsid w:val="00E829D2"/>
    <w:rsid w:val="00E9427E"/>
    <w:rsid w:val="00E9494E"/>
    <w:rsid w:val="00E956AD"/>
    <w:rsid w:val="00E9606F"/>
    <w:rsid w:val="00EA0461"/>
    <w:rsid w:val="00EA3E64"/>
    <w:rsid w:val="00EA7FAB"/>
    <w:rsid w:val="00EC6C9F"/>
    <w:rsid w:val="00EC7B40"/>
    <w:rsid w:val="00ED1FC8"/>
    <w:rsid w:val="00ED4816"/>
    <w:rsid w:val="00ED7663"/>
    <w:rsid w:val="00EE01C1"/>
    <w:rsid w:val="00EE42A3"/>
    <w:rsid w:val="00EE518E"/>
    <w:rsid w:val="00EE670F"/>
    <w:rsid w:val="00EE6AAD"/>
    <w:rsid w:val="00EF3BE2"/>
    <w:rsid w:val="00EF5367"/>
    <w:rsid w:val="00F03A59"/>
    <w:rsid w:val="00F11678"/>
    <w:rsid w:val="00F3570C"/>
    <w:rsid w:val="00F36AC9"/>
    <w:rsid w:val="00F41BC3"/>
    <w:rsid w:val="00F41F0C"/>
    <w:rsid w:val="00F44ADE"/>
    <w:rsid w:val="00F53363"/>
    <w:rsid w:val="00F54E44"/>
    <w:rsid w:val="00F5533B"/>
    <w:rsid w:val="00F711AB"/>
    <w:rsid w:val="00F73E3F"/>
    <w:rsid w:val="00F830CC"/>
    <w:rsid w:val="00F843D1"/>
    <w:rsid w:val="00F873EE"/>
    <w:rsid w:val="00F93733"/>
    <w:rsid w:val="00F94F0B"/>
    <w:rsid w:val="00F97222"/>
    <w:rsid w:val="00F97C89"/>
    <w:rsid w:val="00FA3C58"/>
    <w:rsid w:val="00FA7006"/>
    <w:rsid w:val="00FB21F4"/>
    <w:rsid w:val="00FB751A"/>
    <w:rsid w:val="00FC2491"/>
    <w:rsid w:val="00FC372A"/>
    <w:rsid w:val="00FD1089"/>
    <w:rsid w:val="00FD17CC"/>
    <w:rsid w:val="00FD7FB2"/>
    <w:rsid w:val="00FE5A2C"/>
    <w:rsid w:val="00FF137E"/>
    <w:rsid w:val="00FF1DC8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C487B4"/>
  <w15:docId w15:val="{BDCA3E70-D3FA-4E22-BBD2-23FCACBB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23E1"/>
    <w:pPr>
      <w:spacing w:after="120"/>
      <w:jc w:val="both"/>
    </w:pPr>
    <w:rPr>
      <w:rFonts w:ascii="Garamond" w:hAnsi="Garamond"/>
      <w:sz w:val="24"/>
      <w:szCs w:val="22"/>
    </w:rPr>
  </w:style>
  <w:style w:type="paragraph" w:styleId="Titre1">
    <w:name w:val="heading 1"/>
    <w:basedOn w:val="Normal"/>
    <w:next w:val="Normal"/>
    <w:link w:val="Titre1Car"/>
    <w:autoRedefine/>
    <w:qFormat/>
    <w:rsid w:val="00E75431"/>
    <w:pPr>
      <w:keepLines/>
      <w:numPr>
        <w:numId w:val="1"/>
      </w:numPr>
      <w:spacing w:before="480"/>
      <w:ind w:left="431" w:hanging="431"/>
      <w:jc w:val="left"/>
      <w:outlineLvl w:val="0"/>
    </w:pPr>
    <w:rPr>
      <w:rFonts w:ascii="Trebuchet MS" w:hAnsi="Trebuchet MS" w:cs="Tahoma"/>
      <w:b/>
      <w:bCs/>
      <w:caps/>
      <w:kern w:val="28"/>
      <w:sz w:val="44"/>
      <w:szCs w:val="44"/>
    </w:rPr>
  </w:style>
  <w:style w:type="paragraph" w:styleId="Titre2">
    <w:name w:val="heading 2"/>
    <w:basedOn w:val="Titre1"/>
    <w:next w:val="Normal"/>
    <w:link w:val="Titre2Car"/>
    <w:autoRedefine/>
    <w:qFormat/>
    <w:rsid w:val="00E75431"/>
    <w:pPr>
      <w:numPr>
        <w:ilvl w:val="1"/>
      </w:numPr>
      <w:spacing w:before="360"/>
      <w:ind w:left="851" w:hanging="851"/>
      <w:outlineLvl w:val="1"/>
    </w:pPr>
    <w:rPr>
      <w:caps w:val="0"/>
      <w:smallCaps/>
      <w:sz w:val="36"/>
      <w:szCs w:val="36"/>
    </w:rPr>
  </w:style>
  <w:style w:type="paragraph" w:styleId="Titre3">
    <w:name w:val="heading 3"/>
    <w:basedOn w:val="Titre2"/>
    <w:next w:val="Normal"/>
    <w:link w:val="Titre3Car"/>
    <w:autoRedefine/>
    <w:qFormat/>
    <w:rsid w:val="00E75431"/>
    <w:pPr>
      <w:numPr>
        <w:ilvl w:val="2"/>
      </w:numPr>
      <w:spacing w:before="240"/>
      <w:ind w:left="992" w:hanging="992"/>
      <w:outlineLvl w:val="2"/>
    </w:pPr>
    <w:rPr>
      <w:sz w:val="32"/>
      <w:szCs w:val="32"/>
    </w:rPr>
  </w:style>
  <w:style w:type="paragraph" w:styleId="Titre4">
    <w:name w:val="heading 4"/>
    <w:basedOn w:val="Titre3"/>
    <w:next w:val="Normal"/>
    <w:link w:val="Titre4Car"/>
    <w:autoRedefine/>
    <w:qFormat/>
    <w:rsid w:val="00E75431"/>
    <w:pPr>
      <w:numPr>
        <w:ilvl w:val="3"/>
      </w:numPr>
      <w:tabs>
        <w:tab w:val="clear" w:pos="864"/>
        <w:tab w:val="num" w:pos="1418"/>
      </w:tabs>
      <w:ind w:left="1134" w:hanging="1134"/>
      <w:outlineLvl w:val="3"/>
    </w:pPr>
    <w:rPr>
      <w:smallCaps w:val="0"/>
      <w:sz w:val="28"/>
      <w:szCs w:val="28"/>
    </w:rPr>
  </w:style>
  <w:style w:type="paragraph" w:styleId="Titre5">
    <w:name w:val="heading 5"/>
    <w:basedOn w:val="Titre4"/>
    <w:next w:val="Normal"/>
    <w:link w:val="Titre5Car"/>
    <w:autoRedefine/>
    <w:rsid w:val="00E75431"/>
    <w:pPr>
      <w:numPr>
        <w:ilvl w:val="4"/>
      </w:numPr>
      <w:ind w:left="1009" w:hanging="1009"/>
      <w:outlineLvl w:val="4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75431"/>
    <w:rPr>
      <w:rFonts w:ascii="Trebuchet MS" w:hAnsi="Trebuchet MS" w:cs="Tahoma"/>
      <w:b/>
      <w:bCs/>
      <w:caps/>
      <w:kern w:val="28"/>
      <w:sz w:val="44"/>
      <w:szCs w:val="44"/>
    </w:rPr>
  </w:style>
  <w:style w:type="character" w:customStyle="1" w:styleId="Titre2Car">
    <w:name w:val="Titre 2 Car"/>
    <w:basedOn w:val="Policepardfaut"/>
    <w:link w:val="Titre2"/>
    <w:rsid w:val="00E75431"/>
    <w:rPr>
      <w:rFonts w:ascii="Trebuchet MS" w:hAnsi="Trebuchet MS" w:cs="Tahoma"/>
      <w:b/>
      <w:bCs/>
      <w:smallCaps/>
      <w:kern w:val="28"/>
      <w:sz w:val="36"/>
      <w:szCs w:val="36"/>
    </w:rPr>
  </w:style>
  <w:style w:type="character" w:customStyle="1" w:styleId="Titre3Car">
    <w:name w:val="Titre 3 Car"/>
    <w:basedOn w:val="Policepardfaut"/>
    <w:link w:val="Titre3"/>
    <w:rsid w:val="00E75431"/>
    <w:rPr>
      <w:rFonts w:ascii="Trebuchet MS" w:hAnsi="Trebuchet MS" w:cs="Tahoma"/>
      <w:b/>
      <w:bCs/>
      <w:smallCaps/>
      <w:kern w:val="28"/>
      <w:sz w:val="32"/>
      <w:szCs w:val="32"/>
    </w:rPr>
  </w:style>
  <w:style w:type="character" w:customStyle="1" w:styleId="Titre4Car">
    <w:name w:val="Titre 4 Car"/>
    <w:basedOn w:val="Policepardfaut"/>
    <w:link w:val="Titre4"/>
    <w:rsid w:val="00E75431"/>
    <w:rPr>
      <w:rFonts w:ascii="Trebuchet MS" w:hAnsi="Trebuchet MS" w:cs="Tahoma"/>
      <w:b/>
      <w:bCs/>
      <w:kern w:val="28"/>
      <w:sz w:val="28"/>
      <w:szCs w:val="28"/>
    </w:rPr>
  </w:style>
  <w:style w:type="character" w:customStyle="1" w:styleId="Titre5Car">
    <w:name w:val="Titre 5 Car"/>
    <w:basedOn w:val="Policepardfaut"/>
    <w:link w:val="Titre5"/>
    <w:rsid w:val="00E75431"/>
    <w:rPr>
      <w:rFonts w:ascii="Trebuchet MS" w:hAnsi="Trebuchet MS" w:cs="Tahoma"/>
      <w:b/>
      <w:bCs/>
      <w:kern w:val="28"/>
      <w:sz w:val="22"/>
      <w:szCs w:val="22"/>
    </w:rPr>
  </w:style>
  <w:style w:type="paragraph" w:styleId="En-tte">
    <w:name w:val="header"/>
    <w:basedOn w:val="Normal"/>
    <w:link w:val="En-tteCar"/>
    <w:autoRedefine/>
    <w:rsid w:val="00E75431"/>
    <w:pPr>
      <w:tabs>
        <w:tab w:val="right" w:pos="9072"/>
      </w:tabs>
      <w:spacing w:after="0"/>
      <w:jc w:val="right"/>
    </w:pPr>
    <w:rPr>
      <w:rFonts w:ascii="ZapfHumnst BT" w:hAnsi="ZapfHumnst BT"/>
      <w:sz w:val="16"/>
      <w:szCs w:val="16"/>
    </w:rPr>
  </w:style>
  <w:style w:type="character" w:customStyle="1" w:styleId="En-tteCar">
    <w:name w:val="En-tête Car"/>
    <w:basedOn w:val="Policepardfaut"/>
    <w:link w:val="En-tte"/>
    <w:rsid w:val="00E75431"/>
    <w:rPr>
      <w:rFonts w:ascii="ZapfHumnst BT" w:hAnsi="ZapfHumnst BT"/>
      <w:sz w:val="16"/>
      <w:szCs w:val="16"/>
    </w:rPr>
  </w:style>
  <w:style w:type="character" w:styleId="Numrodepage">
    <w:name w:val="page number"/>
    <w:rsid w:val="00E75431"/>
    <w:rPr>
      <w:rFonts w:ascii="Trebuchet MS" w:hAnsi="Trebuchet MS"/>
      <w:b/>
      <w:bCs/>
      <w:sz w:val="20"/>
      <w:szCs w:val="20"/>
      <w:bdr w:val="none" w:sz="0" w:space="0" w:color="auto"/>
    </w:rPr>
  </w:style>
  <w:style w:type="paragraph" w:styleId="Pieddepage">
    <w:name w:val="footer"/>
    <w:basedOn w:val="En-tte"/>
    <w:link w:val="PieddepageCar"/>
    <w:autoRedefine/>
    <w:rsid w:val="00E75431"/>
    <w:pPr>
      <w:pBdr>
        <w:top w:val="single" w:sz="4" w:space="1" w:color="auto"/>
      </w:pBdr>
      <w:ind w:left="6379" w:hanging="6379"/>
    </w:pPr>
    <w:rPr>
      <w:rFonts w:ascii="Trebuchet MS" w:hAnsi="Trebuchet MS"/>
      <w:sz w:val="12"/>
      <w:szCs w:val="12"/>
    </w:rPr>
  </w:style>
  <w:style w:type="character" w:customStyle="1" w:styleId="PieddepageCar">
    <w:name w:val="Pied de page Car"/>
    <w:basedOn w:val="Policepardfaut"/>
    <w:link w:val="Pieddepage"/>
    <w:rsid w:val="00E75431"/>
    <w:rPr>
      <w:rFonts w:ascii="Trebuchet MS" w:hAnsi="Trebuchet MS"/>
      <w:sz w:val="12"/>
      <w:szCs w:val="12"/>
    </w:rPr>
  </w:style>
  <w:style w:type="paragraph" w:customStyle="1" w:styleId="Titredemmoire">
    <w:name w:val="Titre de mémoire"/>
    <w:basedOn w:val="Normal"/>
    <w:rsid w:val="00E75431"/>
    <w:pPr>
      <w:jc w:val="center"/>
    </w:pPr>
    <w:rPr>
      <w:rFonts w:ascii="Trebuchet MS" w:hAnsi="Trebuchet MS"/>
      <w:sz w:val="36"/>
    </w:rPr>
  </w:style>
  <w:style w:type="paragraph" w:styleId="TM1">
    <w:name w:val="toc 1"/>
    <w:basedOn w:val="Normal"/>
    <w:next w:val="Normal"/>
    <w:autoRedefine/>
    <w:uiPriority w:val="39"/>
    <w:rsid w:val="00E75431"/>
    <w:pPr>
      <w:tabs>
        <w:tab w:val="right" w:leader="dot" w:pos="8364"/>
      </w:tabs>
      <w:spacing w:before="360"/>
    </w:pPr>
    <w:rPr>
      <w:rFonts w:ascii="Trebuchet MS" w:hAnsi="Trebuchet MS" w:cs="Times"/>
      <w:bCs/>
      <w:smallCaps/>
      <w:sz w:val="28"/>
      <w:szCs w:val="28"/>
    </w:rPr>
  </w:style>
  <w:style w:type="paragraph" w:styleId="TM2">
    <w:name w:val="toc 2"/>
    <w:basedOn w:val="Normal"/>
    <w:next w:val="Normal"/>
    <w:autoRedefine/>
    <w:uiPriority w:val="39"/>
    <w:rsid w:val="00E75431"/>
    <w:pPr>
      <w:tabs>
        <w:tab w:val="right" w:pos="8364"/>
      </w:tabs>
    </w:pPr>
    <w:rPr>
      <w:rFonts w:ascii="Trebuchet MS" w:hAnsi="Trebuchet MS" w:cs="Times"/>
      <w:bCs/>
    </w:rPr>
  </w:style>
  <w:style w:type="paragraph" w:customStyle="1" w:styleId="Titre1sansnumro">
    <w:name w:val="Titre 1 sans numéro"/>
    <w:basedOn w:val="Titre1"/>
    <w:next w:val="Normal"/>
    <w:autoRedefine/>
    <w:rsid w:val="00E75431"/>
    <w:pPr>
      <w:numPr>
        <w:numId w:val="0"/>
      </w:numPr>
    </w:pPr>
  </w:style>
  <w:style w:type="paragraph" w:customStyle="1" w:styleId="Pagedegarde">
    <w:name w:val="Page de garde"/>
    <w:basedOn w:val="Normal"/>
    <w:locked/>
    <w:rsid w:val="00E75431"/>
    <w:pPr>
      <w:jc w:val="center"/>
    </w:pPr>
    <w:rPr>
      <w:rFonts w:ascii="Trebuchet MS" w:hAnsi="Trebuchet MS"/>
      <w:sz w:val="28"/>
    </w:rPr>
  </w:style>
  <w:style w:type="character" w:styleId="Lienhypertexte">
    <w:name w:val="Hyperlink"/>
    <w:uiPriority w:val="99"/>
    <w:rsid w:val="00E75431"/>
    <w:rPr>
      <w:color w:val="0000FF"/>
      <w:u w:val="single"/>
    </w:rPr>
  </w:style>
  <w:style w:type="paragraph" w:customStyle="1" w:styleId="Titre1sansnumrohorsTM">
    <w:name w:val="Titre 1 sans numéro hors TM"/>
    <w:basedOn w:val="Titre1sansnumro"/>
    <w:autoRedefine/>
    <w:rsid w:val="00E75431"/>
  </w:style>
  <w:style w:type="character" w:styleId="Marquedecommentaire">
    <w:name w:val="annotation reference"/>
    <w:basedOn w:val="Policepardfaut"/>
    <w:rsid w:val="00A37297"/>
    <w:rPr>
      <w:sz w:val="16"/>
      <w:szCs w:val="16"/>
    </w:rPr>
  </w:style>
  <w:style w:type="paragraph" w:styleId="Commentaire">
    <w:name w:val="annotation text"/>
    <w:basedOn w:val="Normal"/>
    <w:link w:val="CommentaireCar"/>
    <w:rsid w:val="00A3729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A37297"/>
    <w:rPr>
      <w:rFonts w:ascii="Garamond" w:hAnsi="Garamond"/>
    </w:rPr>
  </w:style>
  <w:style w:type="paragraph" w:styleId="Objetducommentaire">
    <w:name w:val="annotation subject"/>
    <w:basedOn w:val="Commentaire"/>
    <w:next w:val="Commentaire"/>
    <w:link w:val="ObjetducommentaireCar"/>
    <w:rsid w:val="00A3729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A37297"/>
    <w:rPr>
      <w:rFonts w:ascii="Garamond" w:hAnsi="Garamond"/>
      <w:b/>
      <w:bCs/>
    </w:rPr>
  </w:style>
  <w:style w:type="paragraph" w:styleId="Textedebulles">
    <w:name w:val="Balloon Text"/>
    <w:basedOn w:val="Normal"/>
    <w:link w:val="TextedebullesCar"/>
    <w:rsid w:val="00A3729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37297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autoRedefine/>
    <w:unhideWhenUsed/>
    <w:qFormat/>
    <w:rsid w:val="007F7010"/>
    <w:pPr>
      <w:spacing w:after="200"/>
      <w:jc w:val="left"/>
    </w:pPr>
    <w:rPr>
      <w:bCs/>
      <w:sz w:val="20"/>
      <w:szCs w:val="18"/>
    </w:rPr>
  </w:style>
  <w:style w:type="paragraph" w:customStyle="1" w:styleId="Annexe">
    <w:name w:val="Annexe"/>
    <w:basedOn w:val="Titre2"/>
    <w:next w:val="Normal"/>
    <w:qFormat/>
    <w:rsid w:val="005E751B"/>
    <w:pPr>
      <w:numPr>
        <w:ilvl w:val="0"/>
        <w:numId w:val="0"/>
      </w:numPr>
    </w:pPr>
  </w:style>
  <w:style w:type="paragraph" w:styleId="Tabledesillustrations">
    <w:name w:val="table of figures"/>
    <w:basedOn w:val="Normal"/>
    <w:next w:val="Normal"/>
    <w:uiPriority w:val="99"/>
    <w:rsid w:val="00E75DB5"/>
    <w:pPr>
      <w:spacing w:after="0"/>
    </w:pPr>
    <w:rPr>
      <w:rFonts w:ascii="Trebuchet MS" w:hAnsi="Trebuchet MS"/>
    </w:rPr>
  </w:style>
  <w:style w:type="paragraph" w:styleId="TM3">
    <w:name w:val="toc 3"/>
    <w:basedOn w:val="Normal"/>
    <w:next w:val="Normal"/>
    <w:autoRedefine/>
    <w:uiPriority w:val="39"/>
    <w:unhideWhenUsed/>
    <w:rsid w:val="003C5071"/>
    <w:pPr>
      <w:spacing w:after="100"/>
      <w:ind w:left="440"/>
    </w:pPr>
    <w:rPr>
      <w:rFonts w:ascii="Trebuchet MS" w:hAnsi="Trebuchet MS"/>
      <w:sz w:val="18"/>
    </w:rPr>
  </w:style>
  <w:style w:type="paragraph" w:styleId="TM4">
    <w:name w:val="toc 4"/>
    <w:basedOn w:val="Normal"/>
    <w:next w:val="Normal"/>
    <w:autoRedefine/>
    <w:uiPriority w:val="39"/>
    <w:unhideWhenUsed/>
    <w:rsid w:val="003C5071"/>
    <w:pPr>
      <w:spacing w:after="100"/>
      <w:ind w:left="660"/>
    </w:pPr>
    <w:rPr>
      <w:rFonts w:ascii="Trebuchet MS" w:hAnsi="Trebuchet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rc\Downloads\Modele_memoire_BioGET_2019-20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2F2A-1210-40F7-9F0A-BB775EF83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Modele_memoire_BioGET_2019-2020.dotx</Template>
  <TotalTime>2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Eric Marcon</cp:lastModifiedBy>
  <cp:revision>3</cp:revision>
  <dcterms:created xsi:type="dcterms:W3CDTF">2020-10-25T08:12:00Z</dcterms:created>
  <dcterms:modified xsi:type="dcterms:W3CDTF">2026-05-06T09:15:00Z</dcterms:modified>
</cp:coreProperties>
</file>